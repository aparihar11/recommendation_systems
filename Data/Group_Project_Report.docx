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6CB2D4" w14:textId="77777777" w:rsidR="00D077E9" w:rsidRDefault="00D077E9" w:rsidP="00D70D02">
      <w:r>
        <w:rPr>
          <w:noProof/>
          <w:lang w:val="fr-FR" w:eastAsia="fr-FR"/>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6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465"/>
      </w:tblGrid>
      <w:tr w:rsidR="00D077E9" w14:paraId="5364D1D7" w14:textId="77777777" w:rsidTr="7E7C8279">
        <w:trPr>
          <w:trHeight w:val="1894"/>
        </w:trPr>
        <w:tc>
          <w:tcPr>
            <w:tcW w:w="6465" w:type="dxa"/>
            <w:tcBorders>
              <w:top w:val="nil"/>
              <w:left w:val="nil"/>
              <w:bottom w:val="nil"/>
              <w:right w:val="nil"/>
            </w:tcBorders>
          </w:tcPr>
          <w:p w14:paraId="0B17DD92" w14:textId="52068307" w:rsidR="00D077E9" w:rsidRDefault="00D077E9" w:rsidP="7E7C8279">
            <w:pPr>
              <w:rPr>
                <w:sz w:val="24"/>
                <w:szCs w:val="24"/>
              </w:rPr>
            </w:pPr>
            <w:r>
              <w:rPr>
                <w:noProof/>
                <w:lang w:val="fr-FR" w:eastAsia="fr-FR"/>
              </w:rPr>
              <mc:AlternateContent>
                <mc:Choice Requires="wps">
                  <w:drawing>
                    <wp:inline distT="0" distB="0" distL="0" distR="0" wp14:anchorId="2E81C4ED" wp14:editId="6E1AB13B">
                      <wp:extent cx="3794760" cy="1210614"/>
                      <wp:effectExtent l="0" t="0" r="0" b="0"/>
                      <wp:docPr id="8" name="Text Box 8"/>
                      <wp:cNvGraphicFramePr/>
                      <a:graphic xmlns:a="http://schemas.openxmlformats.org/drawingml/2006/main">
                        <a:graphicData uri="http://schemas.microsoft.com/office/word/2010/wordprocessingShape">
                          <wps:wsp>
                            <wps:cNvSpPr txBox="1"/>
                            <wps:spPr>
                              <a:xfrm>
                                <a:off x="0" y="0"/>
                                <a:ext cx="3794760" cy="1210614"/>
                              </a:xfrm>
                              <a:prstGeom prst="rect">
                                <a:avLst/>
                              </a:prstGeom>
                              <a:noFill/>
                              <a:ln w="6350">
                                <a:noFill/>
                              </a:ln>
                            </wps:spPr>
                            <wps:txbx>
                              <w:txbxContent>
                                <w:p w14:paraId="4D281A5B" w14:textId="77777777" w:rsidR="00CD5363" w:rsidRDefault="00CD5363" w:rsidP="00D077E9">
                                  <w:pPr>
                                    <w:pStyle w:val="Title"/>
                                    <w:rPr>
                                      <w:sz w:val="48"/>
                                      <w:szCs w:val="48"/>
                                    </w:rPr>
                                  </w:pPr>
                                </w:p>
                                <w:p w14:paraId="5F41EFDE" w14:textId="16FEEF1E" w:rsidR="00D077E9" w:rsidRPr="00A84728" w:rsidRDefault="00332B60" w:rsidP="00D077E9">
                                  <w:pPr>
                                    <w:pStyle w:val="Title"/>
                                    <w:rPr>
                                      <w:sz w:val="48"/>
                                      <w:szCs w:val="48"/>
                                    </w:rPr>
                                  </w:pPr>
                                  <w:r>
                                    <w:rPr>
                                      <w:sz w:val="48"/>
                                      <w:szCs w:val="48"/>
                                    </w:rPr>
                                    <w:t xml:space="preserve">Music Recommendation </w:t>
                                  </w:r>
                                  <w:proofErr w:type="spellStart"/>
                                  <w:r>
                                    <w:rPr>
                                      <w:sz w:val="48"/>
                                      <w:szCs w:val="48"/>
                                    </w:rPr>
                                    <w:t>Lastfm</w:t>
                                  </w:r>
                                  <w:proofErr w:type="spellEnd"/>
                                </w:p>
                                <w:p w14:paraId="5C61D62B" w14:textId="5BE78332" w:rsidR="00D077E9" w:rsidRPr="00D86945" w:rsidRDefault="00D077E9" w:rsidP="00D077E9">
                                  <w:pPr>
                                    <w:pStyle w:val="Titl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E81C4ED" id="_x0000_t202" coordsize="21600,21600" o:spt="202" path="m,l,21600r21600,l21600,xe">
                      <v:stroke joinstyle="miter"/>
                      <v:path gradientshapeok="t" o:connecttype="rect"/>
                    </v:shapetype>
                    <v:shape id="Text Box 8" o:spid="_x0000_s1026" type="#_x0000_t202" style="width:298.8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" filled="f" stroked="f" strokeweight=".5pt">
                      <v:textbox>
                        <w:txbxContent>
                          <w:p w14:paraId="4D281A5B" w14:textId="77777777" w:rsidR="00CD5363" w:rsidRDefault="00CD5363" w:rsidP="00D077E9">
                            <w:pPr>
                              <w:pStyle w:val="Title"/>
                              <w:rPr>
                                <w:sz w:val="48"/>
                                <w:szCs w:val="48"/>
                              </w:rPr>
                            </w:pPr>
                          </w:p>
                          <w:p w14:paraId="5F41EFDE" w14:textId="16FEEF1E" w:rsidR="00D077E9" w:rsidRPr="00A84728" w:rsidRDefault="00332B60" w:rsidP="00D077E9">
                            <w:pPr>
                              <w:pStyle w:val="Title"/>
                              <w:rPr>
                                <w:sz w:val="48"/>
                                <w:szCs w:val="48"/>
                              </w:rPr>
                            </w:pPr>
                            <w:r>
                              <w:rPr>
                                <w:sz w:val="48"/>
                                <w:szCs w:val="48"/>
                              </w:rPr>
                              <w:t xml:space="preserve">Music Recommendation </w:t>
                            </w:r>
                            <w:proofErr w:type="spellStart"/>
                            <w:r>
                              <w:rPr>
                                <w:sz w:val="48"/>
                                <w:szCs w:val="48"/>
                              </w:rPr>
                              <w:t>Lastfm</w:t>
                            </w:r>
                            <w:proofErr w:type="spellEnd"/>
                          </w:p>
                          <w:p w14:paraId="5C61D62B" w14:textId="5BE78332" w:rsidR="00D077E9" w:rsidRPr="00D86945" w:rsidRDefault="00D077E9" w:rsidP="00D077E9">
                            <w:pPr>
                              <w:pStyle w:val="Title"/>
                              <w:spacing w:after="0"/>
                            </w:pPr>
                          </w:p>
                        </w:txbxContent>
                      </v:textbox>
                      <w10:anchorlock/>
                    </v:shape>
                  </w:pict>
                </mc:Fallback>
              </mc:AlternateContent>
            </w:r>
            <w:r w:rsidR="7E7C8279" w:rsidRPr="7E7C8279">
              <w:rPr>
                <w:sz w:val="24"/>
                <w:szCs w:val="24"/>
              </w:rPr>
              <w:t xml:space="preserve">     </w:t>
            </w:r>
          </w:p>
          <w:p w14:paraId="672A6659" w14:textId="77777777" w:rsidR="00D077E9" w:rsidRDefault="00D077E9" w:rsidP="00D077E9">
            <w:r>
              <w:rPr>
                <w:noProof/>
                <w:lang w:val="fr-FR" w:eastAsia="fr-FR"/>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http://schemas.openxmlformats.org/drawingml/2006/main" xmlns:pic="http://schemas.openxmlformats.org/drawingml/2006/picture" xmlns:a14="http://schemas.microsoft.com/office/drawing/2010/main" xmlns:wp14="http://schemas.microsoft.com/office/word/2010/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AB2BE4F">
                    <v:line id="Straight Connector 5" style="visibility:visible;mso-wrap-style:square;mso-left-percent:-10001;mso-top-percent:-10001;mso-position-horizontal:absolute;mso-position-horizontal-relative:char;mso-position-vertical:absolute;mso-position-vertical-relative:line;mso-left-percent:-10001;mso-top-percent:-10001" alt="text divider" o:spid="_x0000_s1026" strokecolor="#082a75 [3215]" strokeweight="3pt" from="0,0" to="109.5pt,0" w14:anchorId="52FBB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w10:anchorlock/>
                    </v:line>
                  </w:pict>
                </mc:Fallback>
              </mc:AlternateContent>
            </w:r>
          </w:p>
        </w:tc>
      </w:tr>
      <w:tr w:rsidR="00D077E9" w14:paraId="0A37501D" w14:textId="77777777" w:rsidTr="7E7C8279">
        <w:trPr>
          <w:trHeight w:val="7636"/>
        </w:trPr>
        <w:tc>
          <w:tcPr>
            <w:tcW w:w="6465" w:type="dxa"/>
            <w:tcBorders>
              <w:top w:val="nil"/>
              <w:left w:val="nil"/>
              <w:bottom w:val="nil"/>
              <w:right w:val="nil"/>
            </w:tcBorders>
          </w:tcPr>
          <w:p w14:paraId="5DAB6C7B" w14:textId="77777777" w:rsidR="00D077E9" w:rsidRDefault="00D077E9" w:rsidP="00D077E9">
            <w:pPr>
              <w:rPr>
                <w:noProof/>
              </w:rPr>
            </w:pPr>
          </w:p>
        </w:tc>
      </w:tr>
      <w:tr w:rsidR="00D077E9" w14:paraId="19858223" w14:textId="77777777" w:rsidTr="7E7C8279">
        <w:trPr>
          <w:trHeight w:val="2171"/>
        </w:trPr>
        <w:tc>
          <w:tcPr>
            <w:tcW w:w="6465" w:type="dxa"/>
            <w:tcBorders>
              <w:top w:val="nil"/>
              <w:left w:val="nil"/>
              <w:bottom w:val="nil"/>
              <w:right w:val="nil"/>
            </w:tcBorders>
          </w:tcPr>
          <w:sdt>
            <w:sdtPr>
              <w:id w:val="1080870105"/>
              <w:placeholder>
                <w:docPart w:val="A3D3CD2F85EF4AF6AAB0AA156EBEFB90"/>
              </w:placeholder>
              <w15:appearance w15:val="hidden"/>
            </w:sdtPr>
            <w:sdtEndPr/>
            <w:sdtContent>
              <w:p w14:paraId="5D1469B1" w14:textId="0B89E722"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C45271">
                  <w:rPr>
                    <w:rStyle w:val="SubtitleChar"/>
                    <w:b w:val="0"/>
                    <w:noProof/>
                  </w:rPr>
                  <w:t>February 28</w:t>
                </w:r>
                <w:r w:rsidRPr="00D86945">
                  <w:rPr>
                    <w:rStyle w:val="SubtitleChar"/>
                    <w:b w:val="0"/>
                  </w:rPr>
                  <w:fldChar w:fldCharType="end"/>
                </w:r>
              </w:p>
            </w:sdtContent>
          </w:sdt>
          <w:p w14:paraId="02EB378F" w14:textId="77777777" w:rsidR="00D077E9" w:rsidRDefault="00D077E9" w:rsidP="00D077E9">
            <w:pPr>
              <w:rPr>
                <w:noProof/>
                <w:sz w:val="10"/>
                <w:szCs w:val="10"/>
              </w:rPr>
            </w:pPr>
            <w:r w:rsidRPr="00D86945">
              <w:rPr>
                <w:noProof/>
                <w:sz w:val="10"/>
                <w:szCs w:val="10"/>
                <w:lang w:val="fr-FR" w:eastAsia="fr-FR"/>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http://schemas.openxmlformats.org/drawingml/2006/main" xmlns:pic="http://schemas.openxmlformats.org/drawingml/2006/picture" xmlns:a14="http://schemas.microsoft.com/office/drawing/2010/main" xmlns:wp14="http://schemas.microsoft.com/office/word/2010/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AA00AB2">
                    <v:line id="Straight Connector 6" style="visibility:visible;mso-wrap-style:square;mso-left-percent:-10001;mso-top-percent:-10001;mso-position-horizontal:absolute;mso-position-horizontal-relative:char;mso-position-vertical:absolute;mso-position-vertical-relative:line;mso-left-percent:-10001;mso-top-percent:-10001" alt="text divider" o:spid="_x0000_s1026" strokecolor="#082a75 [3215]" strokeweight="3pt" from="0,0" to="117.65pt,0" w14:anchorId="539846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w10:anchorlock/>
                    </v:line>
                  </w:pict>
                </mc:Fallback>
              </mc:AlternateContent>
            </w:r>
          </w:p>
          <w:p w14:paraId="6A05A809" w14:textId="77777777" w:rsidR="00D077E9" w:rsidRDefault="00D077E9" w:rsidP="00D077E9">
            <w:pPr>
              <w:rPr>
                <w:noProof/>
                <w:sz w:val="10"/>
                <w:szCs w:val="10"/>
              </w:rPr>
            </w:pPr>
          </w:p>
          <w:p w14:paraId="5A39BBE3" w14:textId="77777777" w:rsidR="00D077E9" w:rsidRDefault="00D077E9" w:rsidP="00D077E9">
            <w:pPr>
              <w:rPr>
                <w:noProof/>
                <w:sz w:val="10"/>
                <w:szCs w:val="10"/>
              </w:rPr>
            </w:pPr>
          </w:p>
          <w:p w14:paraId="76E25B43" w14:textId="7FB19D30" w:rsidR="00D077E9" w:rsidRDefault="00D077E9" w:rsidP="7E7C8279">
            <w:r w:rsidRPr="00B231E5">
              <w:t>Authored by:</w:t>
            </w:r>
            <w:r w:rsidR="00C45271">
              <w:t xml:space="preserve"> Ajay </w:t>
            </w:r>
            <w:proofErr w:type="spellStart"/>
            <w:r w:rsidR="00C45271">
              <w:t>Parihar</w:t>
            </w:r>
            <w:proofErr w:type="spellEnd"/>
            <w:r w:rsidR="00C45271">
              <w:t>, Caroline Kadic</w:t>
            </w:r>
            <w:bookmarkStart w:id="0" w:name="_GoBack"/>
            <w:bookmarkEnd w:id="0"/>
            <w:r w:rsidR="00A84728">
              <w:t xml:space="preserve"> </w:t>
            </w:r>
          </w:p>
          <w:p w14:paraId="41C8F396" w14:textId="77777777" w:rsidR="00D077E9" w:rsidRPr="00D86945" w:rsidRDefault="00D077E9" w:rsidP="00D077E9">
            <w:pPr>
              <w:rPr>
                <w:noProof/>
                <w:sz w:val="10"/>
                <w:szCs w:val="10"/>
              </w:rPr>
            </w:pPr>
          </w:p>
        </w:tc>
      </w:tr>
    </w:tbl>
    <w:p w14:paraId="1B4577DA" w14:textId="77777777" w:rsidR="00D077E9" w:rsidRDefault="00D077E9">
      <w:pPr>
        <w:spacing w:after="200"/>
      </w:pPr>
      <w:r>
        <w:rPr>
          <w:noProof/>
          <w:lang w:val="fr-FR" w:eastAsia="fr-FR"/>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p14="http://schemas.microsoft.com/office/word/2010/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4C80FDF2">
              <v:rect id="Rectangle 2"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alt="colored rectangle" o:spid="_x0000_s1026" fillcolor="#34aba2 [3206]" stroked="f" strokeweight="2pt" w14:anchorId="38D476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w10:wrap anchory="page"/>
              </v:rect>
            </w:pict>
          </mc:Fallback>
        </mc:AlternateContent>
      </w:r>
      <w:r>
        <w:rPr>
          <w:noProof/>
          <w:lang w:val="fr-FR" w:eastAsia="fr-FR"/>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wp14="http://schemas.microsoft.com/office/word/2010/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F3FE161">
              <v:rect id="Rectangle 3"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lt="white rectangle for text on cover" o:spid="_x0000_s1026" fillcolor="white [3212]" stroked="f" strokeweight="2pt" w14:anchorId="64AEF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w10:wrap anchory="page"/>
              </v:rect>
            </w:pict>
          </mc:Fallback>
        </mc:AlternateContent>
      </w:r>
      <w:r>
        <w:br w:type="page"/>
      </w:r>
    </w:p>
    <w:tbl>
      <w:tblPr>
        <w:tblW w:w="9756" w:type="dxa"/>
        <w:tblInd w:w="180" w:type="dxa"/>
        <w:tblCellMar>
          <w:left w:w="0" w:type="dxa"/>
          <w:right w:w="0" w:type="dxa"/>
        </w:tblCellMar>
        <w:tblLook w:val="0000" w:firstRow="0" w:lastRow="0" w:firstColumn="0" w:lastColumn="0" w:noHBand="0" w:noVBand="0"/>
      </w:tblPr>
      <w:tblGrid>
        <w:gridCol w:w="9756"/>
      </w:tblGrid>
      <w:tr w:rsidR="00D077E9" w:rsidRPr="007924CA" w14:paraId="457DD80A" w14:textId="77777777" w:rsidTr="009224A5">
        <w:trPr>
          <w:trHeight w:val="3546"/>
        </w:trPr>
        <w:tc>
          <w:tcPr>
            <w:tcW w:w="9756" w:type="dxa"/>
          </w:tcPr>
          <w:p w14:paraId="43733F46" w14:textId="77777777" w:rsidR="002C1D37" w:rsidRDefault="002C1D37" w:rsidP="00DF027C">
            <w:pPr>
              <w:pStyle w:val="Heading2"/>
              <w:rPr>
                <w:b/>
                <w:color w:val="0F0D29" w:themeColor="text1"/>
                <w:u w:val="single"/>
              </w:rPr>
            </w:pPr>
          </w:p>
          <w:p w14:paraId="236F7895" w14:textId="77777777" w:rsidR="002C1D37" w:rsidRDefault="002C1D37" w:rsidP="00DF027C">
            <w:pPr>
              <w:pStyle w:val="Heading2"/>
              <w:rPr>
                <w:b/>
                <w:color w:val="0F0D29" w:themeColor="text1"/>
                <w:u w:val="single"/>
              </w:rPr>
            </w:pPr>
          </w:p>
          <w:p w14:paraId="06DEC5F4" w14:textId="26E111AA" w:rsidR="005B15E1" w:rsidRPr="00E459F4" w:rsidRDefault="00815FD8" w:rsidP="00DF027C">
            <w:pPr>
              <w:pStyle w:val="Heading2"/>
              <w:rPr>
                <w:b/>
                <w:color w:val="0F0D29" w:themeColor="text1"/>
                <w:u w:val="single"/>
              </w:rPr>
            </w:pPr>
            <w:r w:rsidRPr="00E459F4">
              <w:rPr>
                <w:b/>
                <w:color w:val="0F0D29" w:themeColor="text1"/>
                <w:u w:val="single"/>
              </w:rPr>
              <w:t>Introduction</w:t>
            </w:r>
          </w:p>
          <w:sdt>
            <w:sdtPr>
              <w:rPr>
                <w:rFonts w:eastAsiaTheme="minorEastAsia" w:cstheme="minorBidi"/>
                <w:b/>
                <w:sz w:val="28"/>
                <w:szCs w:val="22"/>
              </w:rPr>
              <w:id w:val="1660650702"/>
              <w:placeholder>
                <w:docPart w:val="3CFA22B938954234807C0B6D4952DE1C"/>
              </w:placeholder>
              <w15:dataBinding w:prefixMappings="xmlns:ns0='http://schemas.microsoft.com/temp/samples' " w:xpath="/ns0:employees[1]/ns0:employee[1]/ns0:CompanyName[1]" w:storeItemID="{00000000-0000-0000-0000-000000000000}"/>
              <w15:appearance w15:val="hidden"/>
            </w:sdtPr>
            <w:sdtEndPr/>
            <w:sdtContent>
              <w:p w14:paraId="4DFEDFFB" w14:textId="257EDF9E" w:rsidR="00104782" w:rsidRDefault="00104782" w:rsidP="00DF027C">
                <w:pPr>
                  <w:pStyle w:val="Heading2"/>
                  <w:rPr>
                    <w:sz w:val="22"/>
                    <w:szCs w:val="22"/>
                  </w:rPr>
                </w:pPr>
                <w:r w:rsidRPr="00104782">
                  <w:rPr>
                    <w:sz w:val="22"/>
                    <w:szCs w:val="22"/>
                  </w:rPr>
                  <w:t>With the prevalence of the internet, mobile devices and commercial streaming music services, the amount of digital music available is greater than ever. Sorting through all this music is an extremely time-consuming task. Music recommendation systems search through this music automatically and suggest new songs to users. Music recommendation systems have been developed in commercial and academic settings. Industrial systems such as Pandora and Spotify have achieved commercial success, but they have not reached perfection. Song observes that from an academic perspective, “the development of music recommender systems is still at a very early stage.” The challenge of music recommendation is to create a system that can continually find appealing new music while minimizing the amount of user effort involved.</w:t>
                </w:r>
              </w:p>
              <w:p w14:paraId="79E629B8" w14:textId="0F556573" w:rsidR="00194BD0" w:rsidRPr="00194BD0" w:rsidRDefault="00194BD0" w:rsidP="00DF027C">
                <w:pPr>
                  <w:pStyle w:val="Heading2"/>
                  <w:rPr>
                    <w:sz w:val="22"/>
                    <w:szCs w:val="22"/>
                  </w:rPr>
                </w:pPr>
                <w:r w:rsidRPr="00194BD0">
                  <w:rPr>
                    <w:sz w:val="22"/>
                    <w:szCs w:val="22"/>
                  </w:rPr>
                  <w:t>The amount of music available online on music store is huge amount.</w:t>
                </w:r>
              </w:p>
              <w:p w14:paraId="02F058F4" w14:textId="1B01238D" w:rsidR="00194BD0" w:rsidRPr="00104782" w:rsidRDefault="00194BD0" w:rsidP="00194BD0">
                <w:pPr>
                  <w:rPr>
                    <w:b w:val="0"/>
                    <w:sz w:val="22"/>
                  </w:rPr>
                </w:pPr>
                <w:proofErr w:type="spellStart"/>
                <w:r w:rsidRPr="00104782">
                  <w:rPr>
                    <w:sz w:val="22"/>
                  </w:rPr>
                  <w:t>Itunes</w:t>
                </w:r>
                <w:proofErr w:type="spellEnd"/>
                <w:r w:rsidRPr="00104782">
                  <w:rPr>
                    <w:sz w:val="22"/>
                  </w:rPr>
                  <w:t xml:space="preserve">: </w:t>
                </w:r>
                <w:r w:rsidR="004F1BBB" w:rsidRPr="00104782">
                  <w:rPr>
                    <w:b w:val="0"/>
                    <w:sz w:val="22"/>
                  </w:rPr>
                  <w:t>18 million songs</w:t>
                </w:r>
              </w:p>
              <w:p w14:paraId="2A876115" w14:textId="77777777" w:rsidR="00194BD0" w:rsidRPr="00194BD0" w:rsidRDefault="00194BD0" w:rsidP="00DF027C">
                <w:pPr>
                  <w:pStyle w:val="Heading2"/>
                  <w:rPr>
                    <w:sz w:val="22"/>
                    <w:szCs w:val="22"/>
                    <w:lang w:val="fr-FR"/>
                  </w:rPr>
                </w:pPr>
                <w:r w:rsidRPr="004F1BBB">
                  <w:rPr>
                    <w:b/>
                    <w:sz w:val="22"/>
                    <w:szCs w:val="22"/>
                    <w:lang w:val="fr-FR"/>
                  </w:rPr>
                  <w:t>Amazon</w:t>
                </w:r>
                <w:r w:rsidRPr="00194BD0">
                  <w:rPr>
                    <w:sz w:val="22"/>
                    <w:szCs w:val="22"/>
                    <w:lang w:val="fr-FR"/>
                  </w:rPr>
                  <w:t xml:space="preserve">:  17 million </w:t>
                </w:r>
                <w:proofErr w:type="spellStart"/>
                <w:r w:rsidRPr="00194BD0">
                  <w:rPr>
                    <w:sz w:val="22"/>
                    <w:szCs w:val="22"/>
                    <w:lang w:val="fr-FR"/>
                  </w:rPr>
                  <w:t>songs</w:t>
                </w:r>
                <w:proofErr w:type="spellEnd"/>
              </w:p>
              <w:p w14:paraId="6C074D81" w14:textId="6039F561" w:rsidR="008B3DA8" w:rsidRPr="00194BD0" w:rsidRDefault="00194BD0" w:rsidP="00DF027C">
                <w:pPr>
                  <w:pStyle w:val="Heading2"/>
                  <w:rPr>
                    <w:sz w:val="24"/>
                    <w:szCs w:val="24"/>
                    <w:lang w:val="fr-FR"/>
                  </w:rPr>
                </w:pPr>
                <w:r w:rsidRPr="00194BD0">
                  <w:rPr>
                    <w:sz w:val="24"/>
                    <w:szCs w:val="24"/>
                    <w:lang w:val="fr-FR"/>
                  </w:rPr>
                  <w:t xml:space="preserve"> </w:t>
                </w:r>
                <w:r w:rsidR="008B3DA8" w:rsidRPr="00194BD0">
                  <w:rPr>
                    <w:sz w:val="24"/>
                    <w:szCs w:val="24"/>
                    <w:lang w:val="fr-FR"/>
                  </w:rPr>
                  <w:t xml:space="preserve"> </w:t>
                </w:r>
              </w:p>
              <w:p w14:paraId="5D87D024" w14:textId="6DBC8348" w:rsidR="008818B0" w:rsidRPr="00194BD0" w:rsidRDefault="008818B0" w:rsidP="008818B0">
                <w:pPr>
                  <w:rPr>
                    <w:lang w:val="fr-FR"/>
                  </w:rPr>
                </w:pPr>
              </w:p>
              <w:p w14:paraId="740543AF" w14:textId="39A181EA" w:rsidR="008818B0" w:rsidRPr="008818B0" w:rsidRDefault="00194BD0" w:rsidP="008818B0">
                <w:r>
                  <w:object w:dxaOrig="13608" w:dyaOrig="6588" w14:anchorId="6E1258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173.25pt" o:ole="">
                      <v:imagedata r:id="rId9" o:title=""/>
                    </v:shape>
                    <o:OLEObject Type="Embed" ProgID="PBrush" ShapeID="_x0000_i1025" DrawAspect="Content" ObjectID="_1612879813" r:id="rId10"/>
                  </w:object>
                </w:r>
              </w:p>
              <w:p w14:paraId="7F23BA73" w14:textId="461175CD" w:rsidR="008B3DA8" w:rsidRDefault="008B3DA8" w:rsidP="00DF027C">
                <w:pPr>
                  <w:pStyle w:val="Heading2"/>
                  <w:rPr>
                    <w:sz w:val="24"/>
                    <w:szCs w:val="24"/>
                  </w:rPr>
                </w:pPr>
                <w:proofErr w:type="spellStart"/>
                <w:r w:rsidRPr="00CD58F5">
                  <w:rPr>
                    <w:sz w:val="22"/>
                    <w:szCs w:val="22"/>
                  </w:rPr>
                  <w:t>LastFM</w:t>
                </w:r>
                <w:proofErr w:type="spellEnd"/>
                <w:r w:rsidRPr="00CD58F5">
                  <w:rPr>
                    <w:sz w:val="22"/>
                    <w:szCs w:val="22"/>
                  </w:rPr>
                  <w:t xml:space="preserve"> is a well-known music streaming service that has open-sourced some of their data sets</w:t>
                </w:r>
                <w:r w:rsidRPr="00194BD0">
                  <w:rPr>
                    <w:sz w:val="24"/>
                    <w:szCs w:val="24"/>
                  </w:rPr>
                  <w:t>.</w:t>
                </w:r>
                <w:r w:rsidR="002C1D37">
                  <w:rPr>
                    <w:sz w:val="24"/>
                    <w:szCs w:val="24"/>
                  </w:rPr>
                  <w:t xml:space="preserve"> In this project we tried multiple recommendation algorithms to provide recommendation to users based on different characteristics. </w:t>
                </w:r>
              </w:p>
              <w:p w14:paraId="25DA8869" w14:textId="4BAFF24B" w:rsidR="00E01875" w:rsidRDefault="00E01875" w:rsidP="00E01875"/>
              <w:p w14:paraId="0967BEA3" w14:textId="77777777" w:rsidR="00E459F4" w:rsidRPr="00640A97" w:rsidRDefault="00E459F4" w:rsidP="00E01875">
                <w:pPr>
                  <w:rPr>
                    <w:b w:val="0"/>
                    <w:sz w:val="22"/>
                  </w:rPr>
                </w:pPr>
              </w:p>
              <w:p w14:paraId="73C08EA7" w14:textId="77777777" w:rsidR="002C1D37" w:rsidRDefault="002C1D37" w:rsidP="00E01875">
                <w:pPr>
                  <w:rPr>
                    <w:rFonts w:eastAsiaTheme="majorEastAsia" w:cstheme="majorBidi"/>
                    <w:color w:val="0F0D29" w:themeColor="text1"/>
                    <w:sz w:val="36"/>
                    <w:szCs w:val="26"/>
                    <w:u w:val="single"/>
                  </w:rPr>
                </w:pPr>
              </w:p>
              <w:p w14:paraId="173607CD" w14:textId="77777777" w:rsidR="002C1D37" w:rsidRDefault="002C1D37" w:rsidP="00E01875">
                <w:pPr>
                  <w:rPr>
                    <w:rFonts w:eastAsiaTheme="majorEastAsia" w:cstheme="majorBidi"/>
                    <w:color w:val="0F0D29" w:themeColor="text1"/>
                    <w:sz w:val="36"/>
                    <w:szCs w:val="26"/>
                    <w:u w:val="single"/>
                  </w:rPr>
                </w:pPr>
              </w:p>
              <w:p w14:paraId="4127BD2F" w14:textId="77777777" w:rsidR="002C1D37" w:rsidRDefault="002C1D37" w:rsidP="00E01875">
                <w:pPr>
                  <w:rPr>
                    <w:rFonts w:eastAsiaTheme="majorEastAsia" w:cstheme="majorBidi"/>
                    <w:color w:val="0F0D29" w:themeColor="text1"/>
                    <w:sz w:val="36"/>
                    <w:szCs w:val="26"/>
                    <w:u w:val="single"/>
                  </w:rPr>
                </w:pPr>
              </w:p>
              <w:p w14:paraId="651E1146" w14:textId="77777777" w:rsidR="002C1D37" w:rsidRDefault="002C1D37" w:rsidP="00E01875">
                <w:pPr>
                  <w:rPr>
                    <w:rFonts w:eastAsiaTheme="majorEastAsia" w:cstheme="majorBidi"/>
                    <w:color w:val="0F0D29" w:themeColor="text1"/>
                    <w:sz w:val="36"/>
                    <w:szCs w:val="26"/>
                    <w:u w:val="single"/>
                  </w:rPr>
                </w:pPr>
              </w:p>
              <w:p w14:paraId="27AA777C" w14:textId="0671AD18" w:rsidR="00E459F4" w:rsidRDefault="00E459F4" w:rsidP="00E01875">
                <w:pPr>
                  <w:rPr>
                    <w:rFonts w:eastAsiaTheme="majorEastAsia" w:cstheme="majorBidi"/>
                    <w:color w:val="0F0D29" w:themeColor="text1"/>
                    <w:sz w:val="36"/>
                    <w:szCs w:val="26"/>
                    <w:u w:val="single"/>
                  </w:rPr>
                </w:pPr>
                <w:r w:rsidRPr="007366E4">
                  <w:rPr>
                    <w:rFonts w:eastAsiaTheme="majorEastAsia" w:cstheme="majorBidi"/>
                    <w:color w:val="0F0D29" w:themeColor="text1"/>
                    <w:sz w:val="36"/>
                    <w:szCs w:val="26"/>
                    <w:u w:val="single"/>
                  </w:rPr>
                  <w:t>Problem</w:t>
                </w:r>
              </w:p>
              <w:p w14:paraId="520A37B3" w14:textId="77777777" w:rsidR="002C1D37" w:rsidRPr="007366E4" w:rsidRDefault="002C1D37" w:rsidP="00E01875">
                <w:pPr>
                  <w:rPr>
                    <w:rFonts w:eastAsiaTheme="majorEastAsia" w:cstheme="majorBidi"/>
                    <w:color w:val="0F0D29" w:themeColor="text1"/>
                    <w:sz w:val="36"/>
                    <w:szCs w:val="26"/>
                    <w:u w:val="single"/>
                  </w:rPr>
                </w:pPr>
              </w:p>
              <w:p w14:paraId="37EF1265" w14:textId="313A6110" w:rsidR="00E01875" w:rsidRPr="007566A7" w:rsidRDefault="00E01875" w:rsidP="00E01875">
                <w:pPr>
                  <w:rPr>
                    <w:sz w:val="24"/>
                    <w:szCs w:val="24"/>
                    <w:u w:val="single"/>
                  </w:rPr>
                </w:pPr>
                <w:r w:rsidRPr="007566A7">
                  <w:rPr>
                    <w:sz w:val="24"/>
                    <w:szCs w:val="24"/>
                    <w:u w:val="single"/>
                  </w:rPr>
                  <w:t>Music Characteristics</w:t>
                </w:r>
              </w:p>
              <w:p w14:paraId="54D271EB" w14:textId="28692BEC" w:rsidR="00E01875" w:rsidRPr="00E01875" w:rsidRDefault="00E01875" w:rsidP="00E01875">
                <w:pPr>
                  <w:rPr>
                    <w:b w:val="0"/>
                    <w:sz w:val="22"/>
                  </w:rPr>
                </w:pPr>
                <w:r w:rsidRPr="00E01875">
                  <w:rPr>
                    <w:b w:val="0"/>
                    <w:sz w:val="22"/>
                  </w:rPr>
                  <w:t xml:space="preserve">Some of the difference in recommendation system for music compared to other industry are: </w:t>
                </w:r>
              </w:p>
              <w:p w14:paraId="184AD544" w14:textId="7053500A" w:rsidR="00E01875" w:rsidRPr="00E01875" w:rsidRDefault="00E01875" w:rsidP="00E01875">
                <w:pPr>
                  <w:pStyle w:val="ListParagraph"/>
                  <w:numPr>
                    <w:ilvl w:val="0"/>
                    <w:numId w:val="1"/>
                  </w:numPr>
                  <w:rPr>
                    <w:color w:val="FF0000"/>
                    <w:sz w:val="22"/>
                  </w:rPr>
                </w:pPr>
                <w:r w:rsidRPr="00E01875">
                  <w:rPr>
                    <w:color w:val="FF0000"/>
                    <w:sz w:val="22"/>
                  </w:rPr>
                  <w:t xml:space="preserve">user preferences might be implicit </w:t>
                </w:r>
              </w:p>
              <w:p w14:paraId="1807A750" w14:textId="7ED29962" w:rsidR="00E01875" w:rsidRPr="00E01875" w:rsidRDefault="00E01875" w:rsidP="00E01875">
                <w:pPr>
                  <w:pStyle w:val="ListParagraph"/>
                  <w:numPr>
                    <w:ilvl w:val="0"/>
                    <w:numId w:val="1"/>
                  </w:numPr>
                  <w:rPr>
                    <w:color w:val="FF0000"/>
                    <w:sz w:val="22"/>
                  </w:rPr>
                </w:pPr>
                <w:r w:rsidRPr="00E01875">
                  <w:rPr>
                    <w:color w:val="FF0000"/>
                    <w:sz w:val="22"/>
                  </w:rPr>
                  <w:t xml:space="preserve">repetitive consumption  </w:t>
                </w:r>
              </w:p>
              <w:p w14:paraId="3C8637C9" w14:textId="0416EEC4" w:rsidR="00E01875" w:rsidRPr="00E01875" w:rsidRDefault="00E01875" w:rsidP="00E01875">
                <w:pPr>
                  <w:pStyle w:val="ListParagraph"/>
                  <w:numPr>
                    <w:ilvl w:val="0"/>
                    <w:numId w:val="1"/>
                  </w:numPr>
                  <w:rPr>
                    <w:color w:val="FF0000"/>
                    <w:sz w:val="22"/>
                  </w:rPr>
                </w:pPr>
                <w:r w:rsidRPr="00E01875">
                  <w:rPr>
                    <w:color w:val="FF0000"/>
                    <w:sz w:val="22"/>
                  </w:rPr>
                  <w:t xml:space="preserve">instant feedback </w:t>
                </w:r>
              </w:p>
              <w:p w14:paraId="38DBC6F3" w14:textId="035B572D" w:rsidR="00E01875" w:rsidRPr="00E01875" w:rsidRDefault="00E01875" w:rsidP="00E01875">
                <w:pPr>
                  <w:pStyle w:val="ListParagraph"/>
                  <w:numPr>
                    <w:ilvl w:val="0"/>
                    <w:numId w:val="1"/>
                  </w:numPr>
                  <w:rPr>
                    <w:color w:val="FF0000"/>
                    <w:sz w:val="22"/>
                  </w:rPr>
                </w:pPr>
                <w:r w:rsidRPr="00E01875">
                  <w:rPr>
                    <w:color w:val="FF0000"/>
                    <w:sz w:val="22"/>
                  </w:rPr>
                  <w:t>context(morning, work, afternoon)</w:t>
                </w:r>
              </w:p>
              <w:p w14:paraId="6D766032" w14:textId="77777777" w:rsidR="00640A97" w:rsidRPr="00640A97" w:rsidRDefault="00640A97" w:rsidP="00E01875">
                <w:pPr>
                  <w:rPr>
                    <w:sz w:val="32"/>
                    <w:szCs w:val="32"/>
                  </w:rPr>
                </w:pPr>
              </w:p>
              <w:p w14:paraId="5D7FD620" w14:textId="77777777" w:rsidR="002C1D37" w:rsidRDefault="002C1D37" w:rsidP="00E01875">
                <w:pPr>
                  <w:rPr>
                    <w:sz w:val="24"/>
                    <w:szCs w:val="24"/>
                    <w:u w:val="single"/>
                  </w:rPr>
                </w:pPr>
              </w:p>
              <w:p w14:paraId="17C51DCC" w14:textId="6D07C0E4" w:rsidR="00E01875" w:rsidRPr="007566A7" w:rsidRDefault="00640A97" w:rsidP="00E01875">
                <w:pPr>
                  <w:rPr>
                    <w:sz w:val="24"/>
                    <w:szCs w:val="24"/>
                    <w:u w:val="single"/>
                  </w:rPr>
                </w:pPr>
                <w:r w:rsidRPr="007566A7">
                  <w:rPr>
                    <w:sz w:val="24"/>
                    <w:szCs w:val="24"/>
                    <w:u w:val="single"/>
                  </w:rPr>
                  <w:t>Recommendation Problem</w:t>
                </w:r>
              </w:p>
              <w:p w14:paraId="04FCD2DD" w14:textId="77777777" w:rsidR="00640A97" w:rsidRPr="009224A5" w:rsidRDefault="00640A97" w:rsidP="00E01875">
                <w:pPr>
                  <w:rPr>
                    <w:rFonts w:eastAsiaTheme="majorEastAsia" w:cstheme="majorBidi"/>
                    <w:b w:val="0"/>
                    <w:sz w:val="22"/>
                  </w:rPr>
                </w:pPr>
                <w:r w:rsidRPr="009224A5">
                  <w:rPr>
                    <w:rFonts w:eastAsiaTheme="majorEastAsia" w:cstheme="majorBidi"/>
                    <w:b w:val="0"/>
                    <w:sz w:val="22"/>
                  </w:rPr>
                  <w:t xml:space="preserve">1. Prediction problem – estimation of the items’ likeliness for a given user </w:t>
                </w:r>
              </w:p>
              <w:p w14:paraId="24747B36" w14:textId="0BBDA202" w:rsidR="00640A97" w:rsidRPr="009224A5" w:rsidRDefault="00640A97" w:rsidP="00E01875">
                <w:pPr>
                  <w:rPr>
                    <w:rFonts w:eastAsiaTheme="majorEastAsia" w:cstheme="majorBidi"/>
                    <w:b w:val="0"/>
                    <w:sz w:val="22"/>
                  </w:rPr>
                </w:pPr>
                <w:r w:rsidRPr="009224A5">
                  <w:rPr>
                    <w:rFonts w:eastAsiaTheme="majorEastAsia" w:cstheme="majorBidi"/>
                    <w:b w:val="0"/>
                    <w:sz w:val="22"/>
                  </w:rPr>
                  <w:t>2. Recommend a list of N items – assuming that the system can predict likeliness for yet unrated items</w:t>
                </w:r>
              </w:p>
              <w:p w14:paraId="6C5A3BD3" w14:textId="4FA77CB1" w:rsidR="008B3DA8" w:rsidRPr="00640A97" w:rsidRDefault="008B3DA8" w:rsidP="008B3DA8">
                <w:pPr>
                  <w:rPr>
                    <w:b w:val="0"/>
                    <w:sz w:val="22"/>
                  </w:rPr>
                </w:pPr>
              </w:p>
              <w:p w14:paraId="3222D0D6" w14:textId="77777777" w:rsidR="007366E4" w:rsidRDefault="007366E4" w:rsidP="008B3DA8">
                <w:pPr>
                  <w:rPr>
                    <w:rFonts w:eastAsiaTheme="majorEastAsia" w:cstheme="majorBidi"/>
                    <w:color w:val="0F0D29" w:themeColor="text1"/>
                    <w:sz w:val="36"/>
                    <w:szCs w:val="26"/>
                    <w:u w:val="single"/>
                  </w:rPr>
                </w:pPr>
              </w:p>
              <w:p w14:paraId="6200258E" w14:textId="77777777" w:rsidR="007366E4" w:rsidRDefault="007366E4" w:rsidP="008B3DA8">
                <w:pPr>
                  <w:rPr>
                    <w:rFonts w:eastAsiaTheme="majorEastAsia" w:cstheme="majorBidi"/>
                    <w:color w:val="0F0D29" w:themeColor="text1"/>
                    <w:sz w:val="36"/>
                    <w:szCs w:val="26"/>
                    <w:u w:val="single"/>
                  </w:rPr>
                </w:pPr>
              </w:p>
              <w:p w14:paraId="040396AA" w14:textId="77777777" w:rsidR="002C1D37" w:rsidRDefault="002C1D37" w:rsidP="008B3DA8">
                <w:pPr>
                  <w:rPr>
                    <w:rFonts w:eastAsiaTheme="majorEastAsia" w:cstheme="majorBidi"/>
                    <w:color w:val="0F0D29" w:themeColor="text1"/>
                    <w:sz w:val="36"/>
                    <w:szCs w:val="26"/>
                    <w:u w:val="single"/>
                  </w:rPr>
                </w:pPr>
              </w:p>
              <w:p w14:paraId="5908B047" w14:textId="77777777" w:rsidR="002C1D37" w:rsidRDefault="002C1D37" w:rsidP="008B3DA8">
                <w:pPr>
                  <w:rPr>
                    <w:rFonts w:eastAsiaTheme="majorEastAsia" w:cstheme="majorBidi"/>
                    <w:color w:val="0F0D29" w:themeColor="text1"/>
                    <w:sz w:val="36"/>
                    <w:szCs w:val="26"/>
                    <w:u w:val="single"/>
                  </w:rPr>
                </w:pPr>
              </w:p>
              <w:p w14:paraId="13D210F0" w14:textId="77777777" w:rsidR="002C1D37" w:rsidRDefault="002C1D37" w:rsidP="008B3DA8">
                <w:pPr>
                  <w:rPr>
                    <w:rFonts w:eastAsiaTheme="majorEastAsia" w:cstheme="majorBidi"/>
                    <w:color w:val="0F0D29" w:themeColor="text1"/>
                    <w:sz w:val="36"/>
                    <w:szCs w:val="26"/>
                    <w:u w:val="single"/>
                  </w:rPr>
                </w:pPr>
              </w:p>
              <w:p w14:paraId="4A55E2DC" w14:textId="77777777" w:rsidR="002C1D37" w:rsidRDefault="002C1D37" w:rsidP="008B3DA8">
                <w:pPr>
                  <w:rPr>
                    <w:rFonts w:eastAsiaTheme="majorEastAsia" w:cstheme="majorBidi"/>
                    <w:color w:val="0F0D29" w:themeColor="text1"/>
                    <w:sz w:val="36"/>
                    <w:szCs w:val="26"/>
                    <w:u w:val="single"/>
                  </w:rPr>
                </w:pPr>
              </w:p>
              <w:p w14:paraId="2DFD4868" w14:textId="77777777" w:rsidR="002C1D37" w:rsidRDefault="002C1D37" w:rsidP="008B3DA8">
                <w:pPr>
                  <w:rPr>
                    <w:rFonts w:eastAsiaTheme="majorEastAsia" w:cstheme="majorBidi"/>
                    <w:color w:val="0F0D29" w:themeColor="text1"/>
                    <w:sz w:val="36"/>
                    <w:szCs w:val="26"/>
                    <w:u w:val="single"/>
                  </w:rPr>
                </w:pPr>
              </w:p>
              <w:p w14:paraId="7C076250" w14:textId="77777777" w:rsidR="002C1D37" w:rsidRDefault="002C1D37" w:rsidP="008B3DA8">
                <w:pPr>
                  <w:rPr>
                    <w:rFonts w:eastAsiaTheme="majorEastAsia" w:cstheme="majorBidi"/>
                    <w:color w:val="0F0D29" w:themeColor="text1"/>
                    <w:sz w:val="36"/>
                    <w:szCs w:val="26"/>
                    <w:u w:val="single"/>
                  </w:rPr>
                </w:pPr>
              </w:p>
              <w:p w14:paraId="1CA254A9" w14:textId="77777777" w:rsidR="002C1D37" w:rsidRDefault="002C1D37" w:rsidP="008B3DA8">
                <w:pPr>
                  <w:rPr>
                    <w:rFonts w:eastAsiaTheme="majorEastAsia" w:cstheme="majorBidi"/>
                    <w:color w:val="0F0D29" w:themeColor="text1"/>
                    <w:sz w:val="36"/>
                    <w:szCs w:val="26"/>
                    <w:u w:val="single"/>
                  </w:rPr>
                </w:pPr>
              </w:p>
              <w:p w14:paraId="1B94079C" w14:textId="77777777" w:rsidR="002C1D37" w:rsidRDefault="002C1D37" w:rsidP="008B3DA8">
                <w:pPr>
                  <w:rPr>
                    <w:rFonts w:eastAsiaTheme="majorEastAsia" w:cstheme="majorBidi"/>
                    <w:color w:val="0F0D29" w:themeColor="text1"/>
                    <w:sz w:val="36"/>
                    <w:szCs w:val="26"/>
                    <w:u w:val="single"/>
                  </w:rPr>
                </w:pPr>
              </w:p>
              <w:p w14:paraId="7DD78BF6" w14:textId="77777777" w:rsidR="002C1D37" w:rsidRDefault="002C1D37" w:rsidP="008B3DA8">
                <w:pPr>
                  <w:rPr>
                    <w:rFonts w:eastAsiaTheme="majorEastAsia" w:cstheme="majorBidi"/>
                    <w:color w:val="0F0D29" w:themeColor="text1"/>
                    <w:sz w:val="36"/>
                    <w:szCs w:val="26"/>
                    <w:u w:val="single"/>
                  </w:rPr>
                </w:pPr>
              </w:p>
              <w:p w14:paraId="07B84110" w14:textId="77777777" w:rsidR="002C1D37" w:rsidRDefault="002C1D37" w:rsidP="008B3DA8">
                <w:pPr>
                  <w:rPr>
                    <w:rFonts w:eastAsiaTheme="majorEastAsia" w:cstheme="majorBidi"/>
                    <w:color w:val="0F0D29" w:themeColor="text1"/>
                    <w:sz w:val="36"/>
                    <w:szCs w:val="26"/>
                    <w:u w:val="single"/>
                  </w:rPr>
                </w:pPr>
              </w:p>
              <w:p w14:paraId="44F79AC9" w14:textId="77777777" w:rsidR="002C1D37" w:rsidRPr="00BE52B1" w:rsidRDefault="002C1D37" w:rsidP="008B3DA8">
                <w:pPr>
                  <w:rPr>
                    <w:rFonts w:eastAsiaTheme="majorEastAsia" w:cstheme="majorBidi"/>
                    <w:color w:val="FFFFFF" w:themeColor="background1"/>
                    <w:sz w:val="36"/>
                    <w:szCs w:val="26"/>
                    <w:u w:val="single"/>
                  </w:rPr>
                </w:pPr>
              </w:p>
              <w:p w14:paraId="34ED1D80" w14:textId="77777777" w:rsidR="002C1D37" w:rsidRDefault="002C1D37" w:rsidP="008B3DA8">
                <w:pPr>
                  <w:rPr>
                    <w:rFonts w:eastAsiaTheme="majorEastAsia" w:cstheme="majorBidi"/>
                    <w:color w:val="0F0D29" w:themeColor="text1"/>
                    <w:sz w:val="36"/>
                    <w:szCs w:val="26"/>
                    <w:u w:val="single"/>
                  </w:rPr>
                </w:pPr>
              </w:p>
              <w:p w14:paraId="725CD7FF" w14:textId="77777777" w:rsidR="002C1D37" w:rsidRDefault="002C1D37" w:rsidP="008B3DA8">
                <w:pPr>
                  <w:rPr>
                    <w:rFonts w:eastAsiaTheme="majorEastAsia" w:cstheme="majorBidi"/>
                    <w:color w:val="0F0D29" w:themeColor="text1"/>
                    <w:sz w:val="36"/>
                    <w:szCs w:val="26"/>
                    <w:u w:val="single"/>
                  </w:rPr>
                </w:pPr>
              </w:p>
              <w:p w14:paraId="53466F7A" w14:textId="77777777" w:rsidR="002C1D37" w:rsidRDefault="002C1D37" w:rsidP="008B3DA8">
                <w:pPr>
                  <w:rPr>
                    <w:rFonts w:eastAsiaTheme="majorEastAsia" w:cstheme="majorBidi"/>
                    <w:color w:val="0F0D29" w:themeColor="text1"/>
                    <w:sz w:val="36"/>
                    <w:szCs w:val="26"/>
                    <w:u w:val="single"/>
                  </w:rPr>
                </w:pPr>
              </w:p>
              <w:p w14:paraId="67676206" w14:textId="491A8608" w:rsidR="00E01875" w:rsidRDefault="00F20ABD" w:rsidP="008B3DA8">
                <w:pPr>
                  <w:rPr>
                    <w:rFonts w:eastAsiaTheme="majorEastAsia" w:cstheme="majorBidi"/>
                    <w:color w:val="0F0D29" w:themeColor="text1"/>
                    <w:sz w:val="36"/>
                    <w:szCs w:val="26"/>
                    <w:u w:val="single"/>
                  </w:rPr>
                </w:pPr>
                <w:r>
                  <w:rPr>
                    <w:rFonts w:eastAsiaTheme="majorEastAsia" w:cstheme="majorBidi"/>
                    <w:color w:val="0F0D29" w:themeColor="text1"/>
                    <w:sz w:val="36"/>
                    <w:szCs w:val="26"/>
                    <w:u w:val="single"/>
                  </w:rPr>
                  <w:t>Findings</w:t>
                </w:r>
              </w:p>
              <w:p w14:paraId="1994B6DA" w14:textId="793789C8" w:rsidR="00ED386D" w:rsidRDefault="00ED386D" w:rsidP="008B3DA8">
                <w:pPr>
                  <w:rPr>
                    <w:rFonts w:eastAsiaTheme="majorEastAsia" w:cstheme="majorBidi"/>
                    <w:color w:val="0F0D29" w:themeColor="text1"/>
                    <w:sz w:val="36"/>
                    <w:szCs w:val="26"/>
                    <w:u w:val="single"/>
                  </w:rPr>
                </w:pPr>
              </w:p>
              <w:p w14:paraId="3CC00491" w14:textId="5719A306" w:rsidR="00D60F02" w:rsidRDefault="00ED386D" w:rsidP="008B3DA8">
                <w:pPr>
                  <w:rPr>
                    <w:b w:val="0"/>
                    <w:sz w:val="22"/>
                  </w:rPr>
                </w:pPr>
                <w:r w:rsidRPr="00A90395">
                  <w:rPr>
                    <w:b w:val="0"/>
                    <w:sz w:val="22"/>
                    <w:highlight w:val="green"/>
                  </w:rPr>
                  <w:t>We tested multiple recommendation systems</w:t>
                </w:r>
                <w:r w:rsidR="009F0381" w:rsidRPr="00A90395">
                  <w:rPr>
                    <w:b w:val="0"/>
                    <w:sz w:val="22"/>
                    <w:highlight w:val="green"/>
                  </w:rPr>
                  <w:t xml:space="preserve"> and found </w:t>
                </w:r>
                <w:r w:rsidR="00BC21F6" w:rsidRPr="00A90395">
                  <w:rPr>
                    <w:b w:val="0"/>
                    <w:sz w:val="22"/>
                    <w:highlight w:val="green"/>
                  </w:rPr>
                  <w:t>User</w:t>
                </w:r>
                <w:r w:rsidR="009F0381" w:rsidRPr="00A90395">
                  <w:rPr>
                    <w:b w:val="0"/>
                    <w:sz w:val="22"/>
                    <w:highlight w:val="green"/>
                  </w:rPr>
                  <w:t xml:space="preserve"> based with the least RMSE</w:t>
                </w:r>
                <w:r w:rsidR="004658A6">
                  <w:rPr>
                    <w:b w:val="0"/>
                    <w:sz w:val="22"/>
                    <w:highlight w:val="green"/>
                  </w:rPr>
                  <w:t>, also we tested content based and it gave us pretty good result</w:t>
                </w:r>
                <w:r w:rsidR="00BC21F6" w:rsidRPr="00A90395">
                  <w:rPr>
                    <w:b w:val="0"/>
                    <w:sz w:val="22"/>
                    <w:highlight w:val="green"/>
                  </w:rPr>
                  <w:t>.</w:t>
                </w:r>
                <w:r w:rsidR="001C300C" w:rsidRPr="00A90395">
                  <w:rPr>
                    <w:b w:val="0"/>
                    <w:sz w:val="22"/>
                    <w:highlight w:val="green"/>
                  </w:rPr>
                  <w:t xml:space="preserve"> We have to reduce the size for item based and it can be a factor for bad prediction.</w:t>
                </w:r>
                <w:r w:rsidR="001C300C">
                  <w:rPr>
                    <w:b w:val="0"/>
                    <w:sz w:val="22"/>
                  </w:rPr>
                  <w:t xml:space="preserve"> </w:t>
                </w:r>
              </w:p>
              <w:p w14:paraId="58539895" w14:textId="77777777" w:rsidR="00BC21F6" w:rsidRPr="00646D14" w:rsidRDefault="00BC21F6" w:rsidP="008B3DA8">
                <w:pPr>
                  <w:rPr>
                    <w:b w:val="0"/>
                    <w:sz w:val="22"/>
                  </w:rPr>
                </w:pPr>
              </w:p>
              <w:p w14:paraId="3AB10883" w14:textId="2716B043" w:rsidR="00E95F75" w:rsidRDefault="00D60F02" w:rsidP="008B3DA8">
                <w:pPr>
                  <w:rPr>
                    <w:b w:val="0"/>
                    <w:sz w:val="24"/>
                    <w:szCs w:val="24"/>
                  </w:rPr>
                </w:pPr>
                <w:r w:rsidRPr="00646D14">
                  <w:rPr>
                    <w:b w:val="0"/>
                    <w:sz w:val="22"/>
                  </w:rPr>
                  <w:t>Below are some prediction and Classification accuracy</w:t>
                </w:r>
                <w:r w:rsidR="009F0381" w:rsidRPr="00646D14">
                  <w:rPr>
                    <w:b w:val="0"/>
                    <w:sz w:val="22"/>
                  </w:rPr>
                  <w:t xml:space="preserve"> </w:t>
                </w:r>
                <w:r w:rsidR="00597000" w:rsidRPr="00646D14">
                  <w:rPr>
                    <w:b w:val="0"/>
                    <w:sz w:val="22"/>
                  </w:rPr>
                  <w:t xml:space="preserve">for </w:t>
                </w:r>
              </w:p>
              <w:p w14:paraId="06347FC7" w14:textId="77777777" w:rsidR="00A85113" w:rsidRDefault="00A85113" w:rsidP="008B3DA8">
                <w:pPr>
                  <w:rPr>
                    <w:b w:val="0"/>
                    <w:sz w:val="24"/>
                    <w:szCs w:val="24"/>
                  </w:rPr>
                </w:pPr>
              </w:p>
              <w:p w14:paraId="638D7D0C" w14:textId="513F992C" w:rsidR="000D184C" w:rsidRDefault="00E95F75" w:rsidP="008B3DA8">
                <w:pPr>
                  <w:rPr>
                    <w:color w:val="auto"/>
                    <w:sz w:val="24"/>
                    <w:szCs w:val="24"/>
                    <w:u w:val="single"/>
                  </w:rPr>
                </w:pPr>
                <w:r w:rsidRPr="00321AE7">
                  <w:rPr>
                    <w:color w:val="auto"/>
                    <w:sz w:val="24"/>
                    <w:szCs w:val="24"/>
                    <w:u w:val="single"/>
                  </w:rPr>
                  <w:t>C</w:t>
                </w:r>
                <w:r w:rsidR="00597000" w:rsidRPr="00321AE7">
                  <w:rPr>
                    <w:color w:val="auto"/>
                    <w:sz w:val="24"/>
                    <w:szCs w:val="24"/>
                    <w:u w:val="single"/>
                  </w:rPr>
                  <w:t xml:space="preserve">ollaborative </w:t>
                </w:r>
                <w:r w:rsidRPr="00321AE7">
                  <w:rPr>
                    <w:color w:val="auto"/>
                    <w:sz w:val="24"/>
                    <w:szCs w:val="24"/>
                    <w:u w:val="single"/>
                  </w:rPr>
                  <w:t>R</w:t>
                </w:r>
                <w:r w:rsidR="00597000" w:rsidRPr="00321AE7">
                  <w:rPr>
                    <w:color w:val="auto"/>
                    <w:sz w:val="24"/>
                    <w:szCs w:val="24"/>
                    <w:u w:val="single"/>
                  </w:rPr>
                  <w:t xml:space="preserve">ecommendation </w:t>
                </w:r>
                <w:r w:rsidRPr="00321AE7">
                  <w:rPr>
                    <w:color w:val="auto"/>
                    <w:sz w:val="24"/>
                    <w:szCs w:val="24"/>
                    <w:u w:val="single"/>
                  </w:rPr>
                  <w:t>S</w:t>
                </w:r>
                <w:r w:rsidR="00597000" w:rsidRPr="00321AE7">
                  <w:rPr>
                    <w:color w:val="auto"/>
                    <w:sz w:val="24"/>
                    <w:szCs w:val="24"/>
                    <w:u w:val="single"/>
                  </w:rPr>
                  <w:t>ystem</w:t>
                </w:r>
              </w:p>
              <w:p w14:paraId="0FE41942" w14:textId="77777777" w:rsidR="00081AF1" w:rsidRPr="00A85113" w:rsidRDefault="00081AF1" w:rsidP="008B3DA8">
                <w:pPr>
                  <w:rPr>
                    <w:color w:val="auto"/>
                    <w:sz w:val="24"/>
                    <w:szCs w:val="24"/>
                    <w:u w:val="single"/>
                  </w:rPr>
                </w:pPr>
              </w:p>
              <w:tbl>
                <w:tblPr>
                  <w:tblStyle w:val="TableGrid"/>
                  <w:tblW w:w="0" w:type="auto"/>
                  <w:tblLook w:val="04A0" w:firstRow="1" w:lastRow="0" w:firstColumn="1" w:lastColumn="0" w:noHBand="0" w:noVBand="1"/>
                </w:tblPr>
                <w:tblGrid>
                  <w:gridCol w:w="3248"/>
                  <w:gridCol w:w="3249"/>
                </w:tblGrid>
                <w:tr w:rsidR="00B82FA4" w14:paraId="2BBE0074" w14:textId="77777777" w:rsidTr="00BE52B1">
                  <w:tc>
                    <w:tcPr>
                      <w:tcW w:w="3248" w:type="dxa"/>
                      <w:shd w:val="clear" w:color="auto" w:fill="767171" w:themeFill="background2" w:themeFillShade="80"/>
                    </w:tcPr>
                    <w:p w14:paraId="2FA69CE8" w14:textId="26E282AD" w:rsidR="00B82FA4" w:rsidRPr="00BE52B1" w:rsidRDefault="00B82FA4" w:rsidP="008B3DA8">
                      <w:pPr>
                        <w:rPr>
                          <w:color w:val="FFFFFF" w:themeColor="background1"/>
                        </w:rPr>
                      </w:pPr>
                      <w:r w:rsidRPr="00BE52B1">
                        <w:rPr>
                          <w:color w:val="FFFFFF" w:themeColor="background1"/>
                        </w:rPr>
                        <w:t>Recommendation System</w:t>
                      </w:r>
                    </w:p>
                  </w:tc>
                  <w:tc>
                    <w:tcPr>
                      <w:tcW w:w="3249" w:type="dxa"/>
                      <w:shd w:val="clear" w:color="auto" w:fill="767171" w:themeFill="background2" w:themeFillShade="80"/>
                    </w:tcPr>
                    <w:p w14:paraId="25DE4F71" w14:textId="244C04FE" w:rsidR="00B82FA4" w:rsidRPr="00BE52B1" w:rsidRDefault="00B82FA4" w:rsidP="008B3DA8">
                      <w:pPr>
                        <w:rPr>
                          <w:color w:val="FFFFFF" w:themeColor="background1"/>
                        </w:rPr>
                      </w:pPr>
                      <w:r w:rsidRPr="00BE52B1">
                        <w:rPr>
                          <w:color w:val="FFFFFF" w:themeColor="background1"/>
                        </w:rPr>
                        <w:t>Prediction</w:t>
                      </w:r>
                    </w:p>
                  </w:tc>
                </w:tr>
                <w:tr w:rsidR="00B82FA4" w14:paraId="539DC03D" w14:textId="77777777" w:rsidTr="00BE52B1">
                  <w:tc>
                    <w:tcPr>
                      <w:tcW w:w="3248" w:type="dxa"/>
                    </w:tcPr>
                    <w:p w14:paraId="3324249A" w14:textId="3F2713BB" w:rsidR="00B82FA4" w:rsidRDefault="00B82FA4" w:rsidP="008B3DA8">
                      <w:r>
                        <w:t>User Based</w:t>
                      </w:r>
                    </w:p>
                  </w:tc>
                  <w:tc>
                    <w:tcPr>
                      <w:tcW w:w="3249" w:type="dxa"/>
                    </w:tcPr>
                    <w:p w14:paraId="0C9D0635" w14:textId="394B82F6" w:rsidR="00B82FA4" w:rsidRDefault="00B82FA4" w:rsidP="008B3DA8">
                      <w:r>
                        <w:t>0.65</w:t>
                      </w:r>
                    </w:p>
                  </w:tc>
                </w:tr>
                <w:tr w:rsidR="00B82FA4" w14:paraId="6FD0CDFC" w14:textId="77777777" w:rsidTr="00BE52B1">
                  <w:tc>
                    <w:tcPr>
                      <w:tcW w:w="3248" w:type="dxa"/>
                    </w:tcPr>
                    <w:p w14:paraId="65E4C87D" w14:textId="1FE703DC" w:rsidR="00B82FA4" w:rsidRDefault="00B82FA4" w:rsidP="008B3DA8">
                      <w:r>
                        <w:t>Item Based</w:t>
                      </w:r>
                    </w:p>
                  </w:tc>
                  <w:tc>
                    <w:tcPr>
                      <w:tcW w:w="3249" w:type="dxa"/>
                    </w:tcPr>
                    <w:p w14:paraId="14EC4592" w14:textId="68656B04" w:rsidR="00B82FA4" w:rsidRDefault="00B82FA4" w:rsidP="008B3DA8">
                      <w:r>
                        <w:t>0.98</w:t>
                      </w:r>
                    </w:p>
                  </w:tc>
                </w:tr>
                <w:tr w:rsidR="006C23B1" w14:paraId="7B5C1E76" w14:textId="77777777" w:rsidTr="00BE52B1">
                  <w:tc>
                    <w:tcPr>
                      <w:tcW w:w="3248" w:type="dxa"/>
                    </w:tcPr>
                    <w:p w14:paraId="1A4B01AD" w14:textId="311942D7" w:rsidR="006C23B1" w:rsidRDefault="006C23B1" w:rsidP="008B3DA8">
                      <w:r>
                        <w:t>Hybrid</w:t>
                      </w:r>
                    </w:p>
                  </w:tc>
                  <w:tc>
                    <w:tcPr>
                      <w:tcW w:w="3249" w:type="dxa"/>
                    </w:tcPr>
                    <w:p w14:paraId="4A8C1706" w14:textId="5E8215E3" w:rsidR="006C23B1" w:rsidRDefault="00905731" w:rsidP="008B3DA8">
                      <w:r>
                        <w:t>0.987</w:t>
                      </w:r>
                    </w:p>
                  </w:tc>
                </w:tr>
              </w:tbl>
              <w:p w14:paraId="4534F79D" w14:textId="3CA9BE83" w:rsidR="005B15E1" w:rsidRDefault="005B15E1" w:rsidP="008B3DA8"/>
              <w:p w14:paraId="56FE70A5" w14:textId="77777777" w:rsidR="00081AF1" w:rsidRDefault="00081AF1" w:rsidP="008B3DA8"/>
              <w:p w14:paraId="159C48D0" w14:textId="59970D3F" w:rsidR="005B15E1" w:rsidRPr="00321AE7" w:rsidRDefault="00E95F75" w:rsidP="008B3DA8">
                <w:pPr>
                  <w:rPr>
                    <w:color w:val="auto"/>
                    <w:sz w:val="24"/>
                    <w:szCs w:val="24"/>
                    <w:u w:val="single"/>
                  </w:rPr>
                </w:pPr>
                <w:r w:rsidRPr="00321AE7">
                  <w:rPr>
                    <w:color w:val="auto"/>
                    <w:sz w:val="24"/>
                    <w:szCs w:val="24"/>
                    <w:u w:val="single"/>
                  </w:rPr>
                  <w:t>Content-Based Recommendation System</w:t>
                </w:r>
              </w:p>
              <w:p w14:paraId="0D59A34B" w14:textId="03E2B22F" w:rsidR="005B15E1" w:rsidRDefault="00D13BCC" w:rsidP="008B3DA8">
                <w:pPr>
                  <w:rPr>
                    <w:b w:val="0"/>
                    <w:sz w:val="22"/>
                  </w:rPr>
                </w:pPr>
                <w:r w:rsidRPr="00646D14">
                  <w:rPr>
                    <w:b w:val="0"/>
                    <w:sz w:val="22"/>
                  </w:rPr>
                  <w:t>The main benefit of using tags were that the features were already defined by users</w:t>
                </w:r>
                <w:proofErr w:type="gramStart"/>
                <w:r w:rsidRPr="00646D14">
                  <w:rPr>
                    <w:b w:val="0"/>
                    <w:sz w:val="22"/>
                  </w:rPr>
                  <w:t>,  which</w:t>
                </w:r>
                <w:proofErr w:type="gramEnd"/>
                <w:r w:rsidRPr="00646D14">
                  <w:rPr>
                    <w:b w:val="0"/>
                    <w:sz w:val="22"/>
                  </w:rPr>
                  <w:t xml:space="preserve"> was not likely to be commonly used enough to use as a prominent feature.</w:t>
                </w:r>
                <w:r w:rsidR="00646D14" w:rsidRPr="00646D14">
                  <w:rPr>
                    <w:b w:val="0"/>
                    <w:sz w:val="22"/>
                  </w:rPr>
                  <w:t xml:space="preserve"> To deal with this problem, we grouped all the used tags from the </w:t>
                </w:r>
                <w:proofErr w:type="spellStart"/>
                <w:r w:rsidR="00646D14" w:rsidRPr="00646D14">
                  <w:rPr>
                    <w:b w:val="0"/>
                    <w:sz w:val="22"/>
                  </w:rPr>
                  <w:t>user_tagged_artist</w:t>
                </w:r>
                <w:proofErr w:type="spellEnd"/>
                <w:r w:rsidR="00646D14" w:rsidRPr="00646D14">
                  <w:rPr>
                    <w:b w:val="0"/>
                    <w:sz w:val="22"/>
                  </w:rPr>
                  <w:t xml:space="preserve"> data, and used the 100 most commonly used tags, across all users.</w:t>
                </w:r>
              </w:p>
              <w:p w14:paraId="2ADA6149" w14:textId="16D2E771" w:rsidR="00F4471D" w:rsidRDefault="00F4471D" w:rsidP="008B3DA8">
                <w:pPr>
                  <w:rPr>
                    <w:b w:val="0"/>
                    <w:sz w:val="22"/>
                  </w:rPr>
                </w:pPr>
              </w:p>
              <w:p w14:paraId="34059D30" w14:textId="545ED501" w:rsidR="00F4471D" w:rsidRDefault="00F4471D" w:rsidP="008B3DA8">
                <w:pPr>
                  <w:rPr>
                    <w:b w:val="0"/>
                    <w:sz w:val="22"/>
                  </w:rPr>
                </w:pPr>
                <w:r>
                  <w:rPr>
                    <w:b w:val="0"/>
                    <w:sz w:val="22"/>
                  </w:rPr>
                  <w:t xml:space="preserve">We ran similarity matrix on </w:t>
                </w:r>
                <w:r w:rsidR="00CE43DA">
                  <w:rPr>
                    <w:b w:val="0"/>
                    <w:sz w:val="22"/>
                  </w:rPr>
                  <w:t xml:space="preserve">artists and results are pretty close to on </w:t>
                </w:r>
                <w:proofErr w:type="spellStart"/>
                <w:r w:rsidR="00CE43DA">
                  <w:rPr>
                    <w:b w:val="0"/>
                    <w:sz w:val="22"/>
                  </w:rPr>
                  <w:t>lastfm</w:t>
                </w:r>
                <w:proofErr w:type="spellEnd"/>
                <w:r w:rsidR="00CE43DA">
                  <w:rPr>
                    <w:b w:val="0"/>
                    <w:sz w:val="22"/>
                  </w:rPr>
                  <w:t xml:space="preserve">. As you can see in the below example </w:t>
                </w:r>
                <w:r w:rsidR="00CE43DA" w:rsidRPr="00CE43DA">
                  <w:rPr>
                    <w:b w:val="0"/>
                    <w:sz w:val="22"/>
                    <w:highlight w:val="green"/>
                  </w:rPr>
                  <w:t xml:space="preserve">Madonna &amp; Kylie </w:t>
                </w:r>
                <w:proofErr w:type="gramStart"/>
                <w:r w:rsidR="00CE43DA" w:rsidRPr="00CE43DA">
                  <w:rPr>
                    <w:b w:val="0"/>
                    <w:sz w:val="22"/>
                    <w:highlight w:val="green"/>
                  </w:rPr>
                  <w:t>Minogue</w:t>
                </w:r>
                <w:r w:rsidR="00CE43DA">
                  <w:rPr>
                    <w:b w:val="0"/>
                    <w:sz w:val="22"/>
                  </w:rPr>
                  <w:t xml:space="preserve">  are</w:t>
                </w:r>
                <w:proofErr w:type="gramEnd"/>
                <w:r w:rsidR="00CE43DA">
                  <w:rPr>
                    <w:b w:val="0"/>
                    <w:sz w:val="22"/>
                  </w:rPr>
                  <w:t xml:space="preserve"> quite similar but </w:t>
                </w:r>
                <w:r w:rsidR="00CE43DA" w:rsidRPr="00CE43DA">
                  <w:rPr>
                    <w:b w:val="0"/>
                    <w:sz w:val="22"/>
                    <w:highlight w:val="red"/>
                  </w:rPr>
                  <w:t>Madonna &amp; Radiohead</w:t>
                </w:r>
                <w:r w:rsidR="00CE43DA">
                  <w:rPr>
                    <w:b w:val="0"/>
                    <w:sz w:val="22"/>
                  </w:rPr>
                  <w:t xml:space="preserve"> are different.</w:t>
                </w:r>
              </w:p>
              <w:p w14:paraId="551E75BB" w14:textId="77777777" w:rsidR="00081AF1" w:rsidRPr="00646D14" w:rsidRDefault="00081AF1" w:rsidP="008B3DA8">
                <w:pPr>
                  <w:rPr>
                    <w:b w:val="0"/>
                    <w:sz w:val="22"/>
                  </w:rPr>
                </w:pPr>
              </w:p>
              <w:p w14:paraId="1902AD42" w14:textId="77777777" w:rsidR="00F4471D" w:rsidRDefault="00F4471D" w:rsidP="00F4471D">
                <w:pPr>
                  <w:pStyle w:val="HTMLPreformatted"/>
                  <w:shd w:val="clear" w:color="auto" w:fill="282A36"/>
                  <w:wordWrap w:val="0"/>
                  <w:spacing w:line="225" w:lineRule="atLeast"/>
                  <w:rPr>
                    <w:rStyle w:val="gnkrckgcmrb"/>
                    <w:rFonts w:ascii="Lucida Console" w:hAnsi="Lucida Console"/>
                    <w:color w:val="FF79C6"/>
                  </w:rPr>
                </w:pPr>
                <w:r>
                  <w:rPr>
                    <w:rStyle w:val="gnkrckgcmsb"/>
                    <w:rFonts w:ascii="Lucida Console" w:eastAsiaTheme="majorEastAsia" w:hAnsi="Lucida Console"/>
                    <w:color w:val="FF79C6"/>
                  </w:rPr>
                  <w:t xml:space="preserve">&gt; </w:t>
                </w:r>
                <w:r>
                  <w:rPr>
                    <w:rStyle w:val="gnkrckgcmrb"/>
                    <w:rFonts w:ascii="Lucida Console" w:hAnsi="Lucida Console"/>
                    <w:color w:val="FF79C6"/>
                  </w:rPr>
                  <w:t>cosine(</w:t>
                </w:r>
                <w:proofErr w:type="spellStart"/>
                <w:r>
                  <w:rPr>
                    <w:rStyle w:val="gnkrckgcmrb"/>
                    <w:rFonts w:ascii="Lucida Console" w:hAnsi="Lucida Console"/>
                    <w:color w:val="FF79C6"/>
                  </w:rPr>
                  <w:t>madonna</w:t>
                </w:r>
                <w:proofErr w:type="spellEnd"/>
                <w:r>
                  <w:rPr>
                    <w:rStyle w:val="gnkrckgcmrb"/>
                    <w:rFonts w:ascii="Lucida Console" w:hAnsi="Lucida Console"/>
                    <w:color w:val="FF79C6"/>
                  </w:rPr>
                  <w:t xml:space="preserve">, </w:t>
                </w:r>
                <w:proofErr w:type="spellStart"/>
                <w:r>
                  <w:rPr>
                    <w:rStyle w:val="gnkrckgcmrb"/>
                    <w:rFonts w:ascii="Lucida Console" w:hAnsi="Lucida Console"/>
                    <w:color w:val="FF79C6"/>
                  </w:rPr>
                  <w:t>kylie_minogue</w:t>
                </w:r>
                <w:proofErr w:type="spellEnd"/>
                <w:r>
                  <w:rPr>
                    <w:rStyle w:val="gnkrckgcmrb"/>
                    <w:rFonts w:ascii="Lucida Console" w:hAnsi="Lucida Console"/>
                    <w:color w:val="FF79C6"/>
                  </w:rPr>
                  <w:t>)</w:t>
                </w:r>
              </w:p>
              <w:p w14:paraId="16BD7015" w14:textId="77777777" w:rsidR="00F4471D" w:rsidRDefault="00F4471D" w:rsidP="00F4471D">
                <w:pPr>
                  <w:pStyle w:val="HTMLPreformatted"/>
                  <w:shd w:val="clear" w:color="auto" w:fill="282A36"/>
                  <w:wordWrap w:val="0"/>
                  <w:spacing w:line="225" w:lineRule="atLeast"/>
                  <w:rPr>
                    <w:rStyle w:val="gnkrckgcgsb"/>
                    <w:rFonts w:ascii="Lucida Console" w:eastAsiaTheme="minorEastAsia" w:hAnsi="Lucida Console"/>
                    <w:color w:val="F8F8F2"/>
                    <w:bdr w:val="none" w:sz="0" w:space="0" w:color="auto" w:frame="1"/>
                  </w:rPr>
                </w:pPr>
                <w:r>
                  <w:rPr>
                    <w:rStyle w:val="gnkrckgcgsb"/>
                    <w:rFonts w:ascii="Lucida Console" w:eastAsiaTheme="minorEastAsia" w:hAnsi="Lucida Console"/>
                    <w:color w:val="F8F8F2"/>
                    <w:bdr w:val="none" w:sz="0" w:space="0" w:color="auto" w:frame="1"/>
                  </w:rPr>
                  <w:t xml:space="preserve">          [,1]</w:t>
                </w:r>
              </w:p>
              <w:p w14:paraId="7C818475" w14:textId="77777777" w:rsidR="00F4471D" w:rsidRDefault="00F4471D" w:rsidP="00F4471D">
                <w:pPr>
                  <w:pStyle w:val="HTMLPreformatted"/>
                  <w:shd w:val="clear" w:color="auto" w:fill="282A36"/>
                  <w:wordWrap w:val="0"/>
                  <w:spacing w:line="225" w:lineRule="atLeast"/>
                  <w:rPr>
                    <w:rStyle w:val="gnkrckgcgsb"/>
                    <w:rFonts w:ascii="Lucida Console" w:eastAsiaTheme="minorEastAsia" w:hAnsi="Lucida Console"/>
                    <w:color w:val="F8F8F2"/>
                    <w:bdr w:val="none" w:sz="0" w:space="0" w:color="auto" w:frame="1"/>
                  </w:rPr>
                </w:pPr>
                <w:r>
                  <w:rPr>
                    <w:rStyle w:val="gnkrckgcgsb"/>
                    <w:rFonts w:ascii="Lucida Console" w:eastAsiaTheme="minorEastAsia" w:hAnsi="Lucida Console"/>
                    <w:color w:val="F8F8F2"/>
                    <w:bdr w:val="none" w:sz="0" w:space="0" w:color="auto" w:frame="1"/>
                  </w:rPr>
                  <w:t>[1,] 0.9573262</w:t>
                </w:r>
              </w:p>
              <w:p w14:paraId="0FC36A80" w14:textId="77777777" w:rsidR="00F4471D" w:rsidRDefault="00F4471D" w:rsidP="00F4471D">
                <w:pPr>
                  <w:pStyle w:val="HTMLPreformatted"/>
                  <w:shd w:val="clear" w:color="auto" w:fill="282A36"/>
                  <w:wordWrap w:val="0"/>
                  <w:spacing w:line="225" w:lineRule="atLeast"/>
                  <w:rPr>
                    <w:rStyle w:val="gnkrckgcmrb"/>
                    <w:rFonts w:ascii="Lucida Console" w:hAnsi="Lucida Console"/>
                    <w:color w:val="FF79C6"/>
                  </w:rPr>
                </w:pPr>
                <w:r>
                  <w:rPr>
                    <w:rStyle w:val="gnkrckgcmsb"/>
                    <w:rFonts w:ascii="Lucida Console" w:eastAsiaTheme="majorEastAsia" w:hAnsi="Lucida Console"/>
                    <w:color w:val="FF79C6"/>
                  </w:rPr>
                  <w:t xml:space="preserve">&gt; </w:t>
                </w:r>
                <w:r>
                  <w:rPr>
                    <w:rStyle w:val="gnkrckgcmrb"/>
                    <w:rFonts w:ascii="Lucida Console" w:hAnsi="Lucida Console"/>
                    <w:color w:val="FF79C6"/>
                  </w:rPr>
                  <w:t>cosine(</w:t>
                </w:r>
                <w:proofErr w:type="spellStart"/>
                <w:r>
                  <w:rPr>
                    <w:rStyle w:val="gnkrckgcmrb"/>
                    <w:rFonts w:ascii="Lucida Console" w:hAnsi="Lucida Console"/>
                    <w:color w:val="FF79C6"/>
                  </w:rPr>
                  <w:t>madonna,radiohead</w:t>
                </w:r>
                <w:proofErr w:type="spellEnd"/>
                <w:r>
                  <w:rPr>
                    <w:rStyle w:val="gnkrckgcmrb"/>
                    <w:rFonts w:ascii="Lucida Console" w:hAnsi="Lucida Console"/>
                    <w:color w:val="FF79C6"/>
                  </w:rPr>
                  <w:t>)</w:t>
                </w:r>
              </w:p>
              <w:p w14:paraId="56D97CDA" w14:textId="77777777" w:rsidR="00F4471D" w:rsidRDefault="00F4471D" w:rsidP="00F4471D">
                <w:pPr>
                  <w:pStyle w:val="HTMLPreformatted"/>
                  <w:shd w:val="clear" w:color="auto" w:fill="282A36"/>
                  <w:wordWrap w:val="0"/>
                  <w:spacing w:line="225" w:lineRule="atLeast"/>
                  <w:rPr>
                    <w:rStyle w:val="gnkrckgcgsb"/>
                    <w:rFonts w:ascii="Lucida Console" w:eastAsiaTheme="minorEastAsia" w:hAnsi="Lucida Console"/>
                    <w:color w:val="F8F8F2"/>
                    <w:bdr w:val="none" w:sz="0" w:space="0" w:color="auto" w:frame="1"/>
                  </w:rPr>
                </w:pPr>
                <w:r>
                  <w:rPr>
                    <w:rStyle w:val="gnkrckgcgsb"/>
                    <w:rFonts w:ascii="Lucida Console" w:eastAsiaTheme="minorEastAsia" w:hAnsi="Lucida Console"/>
                    <w:color w:val="F8F8F2"/>
                    <w:bdr w:val="none" w:sz="0" w:space="0" w:color="auto" w:frame="1"/>
                  </w:rPr>
                  <w:t xml:space="preserve">          [,1]</w:t>
                </w:r>
              </w:p>
              <w:p w14:paraId="7097948E" w14:textId="77777777" w:rsidR="00F4471D" w:rsidRDefault="00F4471D" w:rsidP="00F4471D">
                <w:pPr>
                  <w:pStyle w:val="HTMLPreformatted"/>
                  <w:shd w:val="clear" w:color="auto" w:fill="282A36"/>
                  <w:wordWrap w:val="0"/>
                  <w:spacing w:line="225" w:lineRule="atLeast"/>
                  <w:rPr>
                    <w:rFonts w:ascii="Lucida Console" w:hAnsi="Lucida Console"/>
                    <w:color w:val="F8F8F2"/>
                  </w:rPr>
                </w:pPr>
                <w:r>
                  <w:rPr>
                    <w:rStyle w:val="gnkrckgcgsb"/>
                    <w:rFonts w:ascii="Lucida Console" w:eastAsiaTheme="minorEastAsia" w:hAnsi="Lucida Console"/>
                    <w:color w:val="F8F8F2"/>
                    <w:bdr w:val="none" w:sz="0" w:space="0" w:color="auto" w:frame="1"/>
                  </w:rPr>
                  <w:t>[1,] 0.1502968</w:t>
                </w:r>
              </w:p>
              <w:p w14:paraId="44FC43D9" w14:textId="7A344799" w:rsidR="005B15E1" w:rsidRDefault="005B15E1" w:rsidP="008B3DA8"/>
              <w:p w14:paraId="42ABBABC" w14:textId="77777777" w:rsidR="00081AF1" w:rsidRDefault="00081AF1" w:rsidP="008B3DA8"/>
              <w:p w14:paraId="299B98BF" w14:textId="77777777" w:rsidR="00081AF1" w:rsidRDefault="00081AF1" w:rsidP="008B3DA8">
                <w:pPr>
                  <w:rPr>
                    <w:color w:val="auto"/>
                    <w:sz w:val="24"/>
                    <w:szCs w:val="24"/>
                    <w:u w:val="single"/>
                  </w:rPr>
                </w:pPr>
              </w:p>
              <w:p w14:paraId="18C1B451" w14:textId="0C977621" w:rsidR="005B15E1" w:rsidRDefault="007F5355" w:rsidP="008B3DA8">
                <w:pPr>
                  <w:rPr>
                    <w:color w:val="auto"/>
                    <w:sz w:val="24"/>
                    <w:szCs w:val="24"/>
                    <w:u w:val="single"/>
                  </w:rPr>
                </w:pPr>
                <w:r w:rsidRPr="007F5355">
                  <w:rPr>
                    <w:color w:val="auto"/>
                    <w:sz w:val="24"/>
                    <w:szCs w:val="24"/>
                    <w:u w:val="single"/>
                  </w:rPr>
                  <w:t>Hybrid</w:t>
                </w:r>
                <w:r w:rsidR="001C300C">
                  <w:rPr>
                    <w:color w:val="auto"/>
                    <w:sz w:val="24"/>
                    <w:szCs w:val="24"/>
                    <w:u w:val="single"/>
                  </w:rPr>
                  <w:t xml:space="preserve"> Recommendation System</w:t>
                </w:r>
              </w:p>
              <w:p w14:paraId="4838910F" w14:textId="1A294089" w:rsidR="001C300C" w:rsidRDefault="001C300C" w:rsidP="008B3DA8">
                <w:pPr>
                  <w:rPr>
                    <w:b w:val="0"/>
                    <w:sz w:val="22"/>
                  </w:rPr>
                </w:pPr>
                <w:r w:rsidRPr="001C300C">
                  <w:rPr>
                    <w:b w:val="0"/>
                    <w:sz w:val="22"/>
                  </w:rPr>
                  <w:t xml:space="preserve">We also tried hybrid recommendation system combining the result of both User &amp; Item based but it didn’t give us </w:t>
                </w:r>
                <w:r w:rsidR="00B57816">
                  <w:rPr>
                    <w:b w:val="0"/>
                    <w:sz w:val="22"/>
                  </w:rPr>
                  <w:t>best</w:t>
                </w:r>
                <w:r w:rsidRPr="001C300C">
                  <w:rPr>
                    <w:b w:val="0"/>
                    <w:sz w:val="22"/>
                  </w:rPr>
                  <w:t xml:space="preserve"> result</w:t>
                </w:r>
                <w:r>
                  <w:rPr>
                    <w:b w:val="0"/>
                    <w:sz w:val="22"/>
                  </w:rPr>
                  <w:t>.</w:t>
                </w:r>
              </w:p>
              <w:p w14:paraId="21F18F40" w14:textId="51278567" w:rsidR="0052775F" w:rsidRDefault="0052775F" w:rsidP="008B3DA8">
                <w:pPr>
                  <w:rPr>
                    <w:b w:val="0"/>
                    <w:sz w:val="22"/>
                  </w:rPr>
                </w:pPr>
              </w:p>
              <w:p w14:paraId="7435A8B7" w14:textId="49966EB0" w:rsidR="00081AF1" w:rsidRDefault="00081AF1" w:rsidP="008B3DA8">
                <w:pPr>
                  <w:rPr>
                    <w:b w:val="0"/>
                    <w:sz w:val="22"/>
                  </w:rPr>
                </w:pPr>
              </w:p>
              <w:p w14:paraId="2B2139AB" w14:textId="77777777" w:rsidR="00081AF1" w:rsidRPr="001C300C" w:rsidRDefault="00081AF1" w:rsidP="008B3DA8">
                <w:pPr>
                  <w:rPr>
                    <w:b w:val="0"/>
                    <w:sz w:val="22"/>
                  </w:rPr>
                </w:pPr>
              </w:p>
              <w:p w14:paraId="64185D60" w14:textId="0A42322E" w:rsidR="005B15E1" w:rsidRPr="0052775F" w:rsidRDefault="0052775F" w:rsidP="008B3DA8">
                <w:pPr>
                  <w:rPr>
                    <w:color w:val="auto"/>
                    <w:sz w:val="24"/>
                    <w:szCs w:val="24"/>
                    <w:u w:val="single"/>
                  </w:rPr>
                </w:pPr>
                <w:r w:rsidRPr="0052775F">
                  <w:rPr>
                    <w:color w:val="auto"/>
                    <w:sz w:val="24"/>
                    <w:szCs w:val="24"/>
                    <w:u w:val="single"/>
                  </w:rPr>
                  <w:t>Cluster Based Recommendation System</w:t>
                </w:r>
              </w:p>
              <w:p w14:paraId="7AFA92E2" w14:textId="0A214E5B" w:rsidR="005B15E1" w:rsidRDefault="005B15E1" w:rsidP="008B3DA8"/>
              <w:p w14:paraId="3AC7AB7C" w14:textId="475E2D26" w:rsidR="00B57816" w:rsidRPr="00B57816" w:rsidRDefault="00B57816" w:rsidP="008B3DA8">
                <w:pPr>
                  <w:rPr>
                    <w:b w:val="0"/>
                    <w:sz w:val="22"/>
                  </w:rPr>
                </w:pPr>
                <w:r w:rsidRPr="00B57816">
                  <w:rPr>
                    <w:b w:val="0"/>
                    <w:sz w:val="22"/>
                  </w:rPr>
                  <w:t xml:space="preserve">We also tried cluster based analysis, the below diagrams shows the </w:t>
                </w:r>
                <w:proofErr w:type="spellStart"/>
                <w:r w:rsidRPr="00B57816">
                  <w:rPr>
                    <w:b w:val="0"/>
                    <w:sz w:val="22"/>
                  </w:rPr>
                  <w:t>higherical</w:t>
                </w:r>
                <w:proofErr w:type="spellEnd"/>
                <w:r w:rsidRPr="00B57816">
                  <w:rPr>
                    <w:b w:val="0"/>
                    <w:sz w:val="22"/>
                  </w:rPr>
                  <w:t xml:space="preserve"> relationship and recommendation for the users.</w:t>
                </w:r>
              </w:p>
              <w:p w14:paraId="6A324EBC" w14:textId="63DC010D" w:rsidR="005B15E1" w:rsidRDefault="00B57816" w:rsidP="008B3DA8">
                <w:r>
                  <w:rPr>
                    <w:noProof/>
                    <w:lang w:val="fr-FR" w:eastAsia="fr-FR"/>
                  </w:rPr>
                  <w:drawing>
                    <wp:inline distT="0" distB="0" distL="0" distR="0" wp14:anchorId="0687F7EB" wp14:editId="65DCD4C9">
                      <wp:extent cx="6309360" cy="4102100"/>
                      <wp:effectExtent l="0" t="0" r="0" b="0"/>
                      <wp:docPr id="9" name="Picture 9" descr="https://raw.githubusercontent.com/aparihar11/recommendation_systems/master/Data/img/Dend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aparihar11/recommendation_systems/master/Data/img/Dendo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360" cy="4102100"/>
                              </a:xfrm>
                              <a:prstGeom prst="rect">
                                <a:avLst/>
                              </a:prstGeom>
                              <a:noFill/>
                              <a:ln>
                                <a:noFill/>
                              </a:ln>
                            </pic:spPr>
                          </pic:pic>
                        </a:graphicData>
                      </a:graphic>
                    </wp:inline>
                  </w:drawing>
                </w:r>
              </w:p>
              <w:p w14:paraId="4A78D6FD" w14:textId="6A0ED1D8" w:rsidR="001C045B" w:rsidRDefault="001C045B" w:rsidP="008B3DA8"/>
              <w:p w14:paraId="559530EC" w14:textId="7490F745" w:rsidR="001C045B" w:rsidRDefault="001C045B" w:rsidP="008B3DA8">
                <w:r w:rsidRPr="00B57816">
                  <w:rPr>
                    <w:b w:val="0"/>
                    <w:sz w:val="22"/>
                  </w:rPr>
                  <w:t>We ran cluster analysis and below were the results for the users</w:t>
                </w:r>
                <w:r>
                  <w:t>.</w:t>
                </w:r>
              </w:p>
              <w:p w14:paraId="4CEBB796" w14:textId="77777777" w:rsidR="005B15E1" w:rsidRDefault="005B15E1" w:rsidP="008B3DA8"/>
              <w:p w14:paraId="28A90C28" w14:textId="544EACEE" w:rsidR="005B15E1" w:rsidRDefault="001C045B" w:rsidP="008B3DA8">
                <w:r w:rsidRPr="001C045B">
                  <w:rPr>
                    <w:noProof/>
                    <w:lang w:val="fr-FR" w:eastAsia="fr-FR"/>
                  </w:rPr>
                  <w:drawing>
                    <wp:inline distT="0" distB="0" distL="0" distR="0" wp14:anchorId="5E689751" wp14:editId="06325760">
                      <wp:extent cx="3459480" cy="13639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9480" cy="1363980"/>
                              </a:xfrm>
                              <a:prstGeom prst="rect">
                                <a:avLst/>
                              </a:prstGeom>
                              <a:noFill/>
                              <a:ln>
                                <a:noFill/>
                              </a:ln>
                            </pic:spPr>
                          </pic:pic>
                        </a:graphicData>
                      </a:graphic>
                    </wp:inline>
                  </w:drawing>
                </w:r>
              </w:p>
              <w:p w14:paraId="6A6EFFA2" w14:textId="77777777" w:rsidR="005B15E1" w:rsidRDefault="005B15E1" w:rsidP="008B3DA8"/>
              <w:p w14:paraId="3FBEA41C" w14:textId="77777777" w:rsidR="005B15E1" w:rsidRDefault="005B15E1" w:rsidP="008B3DA8"/>
              <w:p w14:paraId="1F95A718" w14:textId="77777777" w:rsidR="005B15E1" w:rsidRDefault="005B15E1" w:rsidP="008B3DA8"/>
              <w:p w14:paraId="3CA01002" w14:textId="77777777" w:rsidR="005B15E1" w:rsidRDefault="005B15E1" w:rsidP="008B3DA8"/>
              <w:p w14:paraId="19AD9778" w14:textId="77777777" w:rsidR="005B15E1" w:rsidRDefault="005B15E1" w:rsidP="008B3DA8"/>
              <w:p w14:paraId="7EF33F67" w14:textId="63930181" w:rsidR="00D077E9" w:rsidRPr="008B3DA8" w:rsidRDefault="0029530A" w:rsidP="008B3DA8"/>
            </w:sdtContent>
          </w:sdt>
          <w:p w14:paraId="4C8BC968" w14:textId="69FCC604" w:rsidR="00493BDE" w:rsidRDefault="00493BDE" w:rsidP="00DF027C">
            <w:pPr>
              <w:rPr>
                <w:rFonts w:eastAsiaTheme="majorEastAsia" w:cstheme="majorBidi"/>
                <w:color w:val="0F0D29" w:themeColor="text1"/>
                <w:sz w:val="36"/>
                <w:szCs w:val="26"/>
                <w:u w:val="single"/>
              </w:rPr>
            </w:pPr>
            <w:r w:rsidRPr="00493BDE">
              <w:rPr>
                <w:rFonts w:eastAsiaTheme="majorEastAsia" w:cstheme="majorBidi"/>
                <w:color w:val="0F0D29" w:themeColor="text1"/>
                <w:sz w:val="36"/>
                <w:szCs w:val="26"/>
                <w:u w:val="single"/>
              </w:rPr>
              <w:t>Methodology</w:t>
            </w:r>
          </w:p>
          <w:p w14:paraId="6F98DDFF" w14:textId="04A2424A" w:rsidR="00583557" w:rsidRDefault="00583557" w:rsidP="00DF027C">
            <w:pPr>
              <w:rPr>
                <w:rFonts w:eastAsiaTheme="majorEastAsia" w:cstheme="majorBidi"/>
                <w:color w:val="0F0D29" w:themeColor="text1"/>
                <w:sz w:val="36"/>
                <w:szCs w:val="26"/>
                <w:u w:val="single"/>
              </w:rPr>
            </w:pPr>
          </w:p>
          <w:p w14:paraId="5FD5C5EE" w14:textId="185CFB90" w:rsidR="009224A5" w:rsidRDefault="00B571FC" w:rsidP="00DF027C">
            <w:pPr>
              <w:rPr>
                <w:rFonts w:eastAsiaTheme="majorEastAsia" w:cstheme="majorBidi"/>
                <w:b w:val="0"/>
                <w:sz w:val="22"/>
              </w:rPr>
            </w:pPr>
            <w:r>
              <w:rPr>
                <w:rFonts w:eastAsiaTheme="majorEastAsia" w:cstheme="majorBidi"/>
                <w:b w:val="0"/>
                <w:sz w:val="22"/>
              </w:rPr>
              <w:t>There are different methodology available for recommendation and being used in different sectors like retail, news, music etc.</w:t>
            </w:r>
          </w:p>
          <w:p w14:paraId="422B8FF7" w14:textId="1C3EC99B" w:rsidR="00B571FC" w:rsidRDefault="00B571FC" w:rsidP="00DF027C">
            <w:pPr>
              <w:rPr>
                <w:rFonts w:eastAsiaTheme="majorEastAsia" w:cstheme="majorBidi"/>
                <w:b w:val="0"/>
                <w:sz w:val="22"/>
              </w:rPr>
            </w:pPr>
          </w:p>
          <w:p w14:paraId="643EE805" w14:textId="75AE2646" w:rsidR="00B571FC" w:rsidRDefault="00B571FC" w:rsidP="00DF027C">
            <w:pPr>
              <w:rPr>
                <w:rFonts w:eastAsiaTheme="majorEastAsia" w:cstheme="majorBidi"/>
                <w:b w:val="0"/>
                <w:sz w:val="22"/>
              </w:rPr>
            </w:pPr>
            <w:r w:rsidRPr="00503A9B">
              <w:rPr>
                <w:u w:val="single"/>
              </w:rPr>
              <w:t>General Approaches</w:t>
            </w:r>
            <w:r>
              <w:rPr>
                <w:rFonts w:eastAsiaTheme="majorEastAsia" w:cstheme="majorBidi"/>
                <w:b w:val="0"/>
                <w:sz w:val="22"/>
              </w:rPr>
              <w:t>:</w:t>
            </w:r>
          </w:p>
          <w:p w14:paraId="2122C6E6" w14:textId="453F7501" w:rsidR="007924CA" w:rsidRDefault="002F137A" w:rsidP="00DF027C">
            <w:pPr>
              <w:rPr>
                <w:rFonts w:eastAsiaTheme="majorEastAsia" w:cstheme="majorBidi"/>
                <w:b w:val="0"/>
                <w:sz w:val="22"/>
              </w:rPr>
            </w:pPr>
            <w:r w:rsidRPr="00C45271">
              <w:rPr>
                <w:rFonts w:eastAsiaTheme="majorEastAsia" w:cstheme="majorBidi"/>
                <w:b w:val="0"/>
                <w:sz w:val="22"/>
                <w:lang w:val="en-GB"/>
              </w:rPr>
              <w:t xml:space="preserve">There are multiple recommendation techniques. </w:t>
            </w:r>
            <w:r w:rsidRPr="007924CA">
              <w:rPr>
                <w:rFonts w:eastAsiaTheme="majorEastAsia" w:cstheme="majorBidi"/>
                <w:b w:val="0"/>
                <w:sz w:val="22"/>
              </w:rPr>
              <w:t xml:space="preserve">The two main </w:t>
            </w:r>
            <w:r w:rsidR="007924CA" w:rsidRPr="007924CA">
              <w:rPr>
                <w:rFonts w:eastAsiaTheme="majorEastAsia" w:cstheme="majorBidi"/>
                <w:b w:val="0"/>
                <w:sz w:val="22"/>
              </w:rPr>
              <w:t>approaches</w:t>
            </w:r>
            <w:r w:rsidRPr="007924CA">
              <w:rPr>
                <w:rFonts w:eastAsiaTheme="majorEastAsia" w:cstheme="majorBidi"/>
                <w:b w:val="0"/>
                <w:sz w:val="22"/>
              </w:rPr>
              <w:t xml:space="preserve"> </w:t>
            </w:r>
            <w:r w:rsidR="007924CA" w:rsidRPr="007924CA">
              <w:rPr>
                <w:rFonts w:eastAsiaTheme="majorEastAsia" w:cstheme="majorBidi"/>
                <w:b w:val="0"/>
                <w:sz w:val="22"/>
              </w:rPr>
              <w:t>a</w:t>
            </w:r>
            <w:r w:rsidR="007924CA">
              <w:rPr>
                <w:rFonts w:eastAsiaTheme="majorEastAsia" w:cstheme="majorBidi"/>
                <w:b w:val="0"/>
                <w:sz w:val="22"/>
              </w:rPr>
              <w:t xml:space="preserve">re </w:t>
            </w:r>
            <w:r w:rsidR="007924CA" w:rsidRPr="007924CA">
              <w:rPr>
                <w:rFonts w:eastAsiaTheme="majorEastAsia" w:cstheme="majorBidi"/>
                <w:sz w:val="22"/>
              </w:rPr>
              <w:t xml:space="preserve">collaborative </w:t>
            </w:r>
            <w:proofErr w:type="gramStart"/>
            <w:r w:rsidR="007924CA" w:rsidRPr="007924CA">
              <w:rPr>
                <w:rFonts w:eastAsiaTheme="majorEastAsia" w:cstheme="majorBidi"/>
                <w:sz w:val="22"/>
              </w:rPr>
              <w:t>and  content</w:t>
            </w:r>
            <w:proofErr w:type="gramEnd"/>
            <w:r w:rsidR="007924CA" w:rsidRPr="007924CA">
              <w:rPr>
                <w:rFonts w:eastAsiaTheme="majorEastAsia" w:cstheme="majorBidi"/>
                <w:sz w:val="22"/>
              </w:rPr>
              <w:t xml:space="preserve"> based</w:t>
            </w:r>
            <w:r w:rsidR="007924CA">
              <w:rPr>
                <w:rFonts w:eastAsiaTheme="majorEastAsia" w:cstheme="majorBidi"/>
                <w:b w:val="0"/>
                <w:sz w:val="22"/>
              </w:rPr>
              <w:t xml:space="preserve"> filtering. </w:t>
            </w:r>
          </w:p>
          <w:p w14:paraId="6AD6238D" w14:textId="207BBC91" w:rsidR="007924CA" w:rsidRDefault="007924CA" w:rsidP="00DF027C">
            <w:pPr>
              <w:rPr>
                <w:rFonts w:eastAsiaTheme="majorEastAsia" w:cstheme="majorBidi"/>
                <w:b w:val="0"/>
                <w:sz w:val="22"/>
              </w:rPr>
            </w:pPr>
          </w:p>
          <w:p w14:paraId="4B7B311C" w14:textId="768765CE" w:rsidR="004C1385" w:rsidRPr="003A6104" w:rsidRDefault="004C1385" w:rsidP="00313B02">
            <w:pPr>
              <w:pStyle w:val="ListParagraph"/>
              <w:numPr>
                <w:ilvl w:val="0"/>
                <w:numId w:val="2"/>
              </w:numPr>
              <w:rPr>
                <w:sz w:val="24"/>
                <w:szCs w:val="24"/>
                <w:u w:val="single"/>
              </w:rPr>
            </w:pPr>
            <w:r w:rsidRPr="003A6104">
              <w:rPr>
                <w:sz w:val="24"/>
                <w:szCs w:val="24"/>
                <w:u w:val="single"/>
              </w:rPr>
              <w:t>Collaborative filtering</w:t>
            </w:r>
          </w:p>
          <w:p w14:paraId="45FDC7B7" w14:textId="4300E5DD" w:rsidR="004C1385" w:rsidRPr="007924CA" w:rsidRDefault="004C1385" w:rsidP="00DF027C">
            <w:pPr>
              <w:rPr>
                <w:rFonts w:eastAsiaTheme="majorEastAsia" w:cstheme="majorBidi"/>
                <w:b w:val="0"/>
                <w:sz w:val="22"/>
              </w:rPr>
            </w:pPr>
            <w:r w:rsidRPr="004C1385">
              <w:rPr>
                <w:rFonts w:eastAsiaTheme="majorEastAsia" w:cstheme="majorBidi"/>
                <w:b w:val="0"/>
                <w:sz w:val="22"/>
              </w:rPr>
              <w:t xml:space="preserve">Collaborative systems generate recommendations by comparing ratings of items between different users. </w:t>
            </w:r>
            <w:r w:rsidRPr="00A570E4">
              <w:rPr>
                <w:rFonts w:eastAsiaTheme="majorEastAsia" w:cstheme="majorBidi"/>
                <w:b w:val="0"/>
                <w:sz w:val="22"/>
              </w:rPr>
              <w:t>Collaborative systems do not attempt to model the actual item being recommended; they only analyze</w:t>
            </w:r>
            <w:r w:rsidR="00A570E4" w:rsidRPr="00A570E4">
              <w:rPr>
                <w:rFonts w:eastAsiaTheme="majorEastAsia" w:cstheme="majorBidi"/>
                <w:b w:val="0"/>
                <w:sz w:val="22"/>
              </w:rPr>
              <w:t xml:space="preserve"> </w:t>
            </w:r>
            <w:r w:rsidRPr="00A570E4">
              <w:rPr>
                <w:rFonts w:eastAsiaTheme="majorEastAsia" w:cstheme="majorBidi"/>
                <w:b w:val="0"/>
                <w:sz w:val="22"/>
              </w:rPr>
              <w:t>users’ responses to those items</w:t>
            </w:r>
            <w:r>
              <w:t>.</w:t>
            </w:r>
          </w:p>
          <w:p w14:paraId="109994FF" w14:textId="147F1E30" w:rsidR="00B571FC" w:rsidRDefault="00B571FC" w:rsidP="00DF027C">
            <w:pPr>
              <w:rPr>
                <w:rFonts w:eastAsiaTheme="majorEastAsia" w:cstheme="majorBidi"/>
                <w:b w:val="0"/>
                <w:sz w:val="22"/>
              </w:rPr>
            </w:pPr>
          </w:p>
          <w:p w14:paraId="1EBF792D" w14:textId="4B0B555C" w:rsidR="00A570E4" w:rsidRDefault="00A570E4" w:rsidP="00313B02">
            <w:pPr>
              <w:pStyle w:val="ListParagraph"/>
              <w:numPr>
                <w:ilvl w:val="0"/>
                <w:numId w:val="2"/>
              </w:numPr>
            </w:pPr>
            <w:r w:rsidRPr="003A6104">
              <w:rPr>
                <w:sz w:val="24"/>
                <w:szCs w:val="24"/>
                <w:u w:val="single"/>
              </w:rPr>
              <w:t>Content-based filterin</w:t>
            </w:r>
            <w:r w:rsidR="003A6104">
              <w:rPr>
                <w:sz w:val="24"/>
                <w:szCs w:val="24"/>
                <w:u w:val="single"/>
              </w:rPr>
              <w:t>g</w:t>
            </w:r>
          </w:p>
          <w:p w14:paraId="6BB5D52D" w14:textId="615719A7" w:rsidR="00A570E4" w:rsidRDefault="00A570E4" w:rsidP="00DF027C">
            <w:pPr>
              <w:rPr>
                <w:rFonts w:eastAsiaTheme="majorEastAsia" w:cstheme="majorBidi"/>
                <w:b w:val="0"/>
                <w:sz w:val="22"/>
              </w:rPr>
            </w:pPr>
            <w:r w:rsidRPr="00A570E4">
              <w:rPr>
                <w:rFonts w:eastAsiaTheme="majorEastAsia" w:cstheme="majorBidi"/>
                <w:b w:val="0"/>
                <w:sz w:val="22"/>
              </w:rPr>
              <w:t>Instead of comparing user ratings, content</w:t>
            </w:r>
            <w:r>
              <w:rPr>
                <w:rFonts w:eastAsiaTheme="majorEastAsia" w:cstheme="majorBidi"/>
                <w:b w:val="0"/>
                <w:sz w:val="22"/>
              </w:rPr>
              <w:t xml:space="preserve"> </w:t>
            </w:r>
            <w:r w:rsidRPr="00A570E4">
              <w:rPr>
                <w:rFonts w:eastAsiaTheme="majorEastAsia" w:cstheme="majorBidi"/>
                <w:b w:val="0"/>
                <w:sz w:val="22"/>
              </w:rPr>
              <w:t>based systems construct models of the items being recommended and compare them to the preference model of the current user</w:t>
            </w:r>
            <w:r w:rsidR="001E73B0">
              <w:rPr>
                <w:rFonts w:eastAsiaTheme="majorEastAsia" w:cstheme="majorBidi"/>
                <w:b w:val="0"/>
                <w:sz w:val="22"/>
              </w:rPr>
              <w:t>.</w:t>
            </w:r>
          </w:p>
          <w:p w14:paraId="65801580" w14:textId="7DC5B6AC" w:rsidR="001E73B0" w:rsidRDefault="001E73B0" w:rsidP="00DF027C">
            <w:pPr>
              <w:rPr>
                <w:rFonts w:eastAsiaTheme="majorEastAsia" w:cstheme="majorBidi"/>
                <w:b w:val="0"/>
                <w:sz w:val="22"/>
              </w:rPr>
            </w:pPr>
          </w:p>
          <w:p w14:paraId="390EAAD1" w14:textId="77777777" w:rsidR="008F0418" w:rsidRPr="003A6104" w:rsidRDefault="008F0418" w:rsidP="008F0418">
            <w:pPr>
              <w:pStyle w:val="ListParagraph"/>
              <w:numPr>
                <w:ilvl w:val="0"/>
                <w:numId w:val="2"/>
              </w:numPr>
              <w:rPr>
                <w:sz w:val="24"/>
                <w:szCs w:val="24"/>
                <w:u w:val="single"/>
              </w:rPr>
            </w:pPr>
            <w:r w:rsidRPr="003A6104">
              <w:rPr>
                <w:sz w:val="24"/>
                <w:szCs w:val="24"/>
                <w:u w:val="single"/>
              </w:rPr>
              <w:t xml:space="preserve">Hybrid systems </w:t>
            </w:r>
          </w:p>
          <w:p w14:paraId="24FDE942" w14:textId="00AF41AC" w:rsidR="001E73B0" w:rsidRDefault="008F0418" w:rsidP="00DF027C">
            <w:pPr>
              <w:rPr>
                <w:rFonts w:eastAsiaTheme="majorEastAsia" w:cstheme="majorBidi"/>
                <w:b w:val="0"/>
                <w:sz w:val="22"/>
              </w:rPr>
            </w:pPr>
            <w:r w:rsidRPr="008F0418">
              <w:rPr>
                <w:rFonts w:eastAsiaTheme="majorEastAsia" w:cstheme="majorBidi"/>
                <w:b w:val="0"/>
                <w:sz w:val="22"/>
              </w:rPr>
              <w:t>Content-based filtering is like a car with high acceleration but low top speed. It can give effective recommendations quickly because it doesn’t need a lot of users, but the effectiveness of those recommendations won’t improve after the system does gain many users. Collaborative filtering is the opposite; it has high top speed but low acceleration. As such, the two approaches can be combined into a hybrid system that draws on the strengths of each</w:t>
            </w:r>
            <w:r w:rsidR="003034B6">
              <w:rPr>
                <w:rFonts w:eastAsiaTheme="majorEastAsia" w:cstheme="majorBidi"/>
                <w:b w:val="0"/>
                <w:sz w:val="22"/>
              </w:rPr>
              <w:t>.</w:t>
            </w:r>
          </w:p>
          <w:p w14:paraId="20F45210" w14:textId="2200801C" w:rsidR="00A11001" w:rsidRPr="007235A9" w:rsidRDefault="00A11001" w:rsidP="007235A9">
            <w:pPr>
              <w:rPr>
                <w:rFonts w:eastAsiaTheme="majorEastAsia" w:cstheme="majorBidi"/>
                <w:sz w:val="22"/>
                <w:u w:val="single"/>
              </w:rPr>
            </w:pPr>
          </w:p>
          <w:p w14:paraId="291A4665" w14:textId="67C9E27F" w:rsidR="001E73B0" w:rsidRPr="007924CA" w:rsidRDefault="001E73B0" w:rsidP="00DF027C">
            <w:pPr>
              <w:rPr>
                <w:rFonts w:eastAsiaTheme="majorEastAsia" w:cstheme="majorBidi"/>
                <w:b w:val="0"/>
                <w:sz w:val="22"/>
              </w:rPr>
            </w:pPr>
          </w:p>
          <w:p w14:paraId="1A3550FD" w14:textId="71EFFD04" w:rsidR="005302F7" w:rsidRPr="007924CA" w:rsidRDefault="005302F7" w:rsidP="009224A5">
            <w:pPr>
              <w:rPr>
                <w:b w:val="0"/>
              </w:rPr>
            </w:pPr>
          </w:p>
        </w:tc>
      </w:tr>
      <w:tr w:rsidR="00194BD0" w:rsidRPr="007924CA" w14:paraId="3C8E27E4" w14:textId="77777777" w:rsidTr="009224A5">
        <w:trPr>
          <w:trHeight w:val="3546"/>
        </w:trPr>
        <w:tc>
          <w:tcPr>
            <w:tcW w:w="9756" w:type="dxa"/>
          </w:tcPr>
          <w:p w14:paraId="3D5418B8" w14:textId="68F28410" w:rsidR="005302F7" w:rsidRDefault="00190B08" w:rsidP="009224A5">
            <w:pPr>
              <w:rPr>
                <w:rFonts w:eastAsiaTheme="majorEastAsia" w:cstheme="majorBidi"/>
                <w:color w:val="0F0D29" w:themeColor="text1"/>
                <w:sz w:val="36"/>
                <w:szCs w:val="26"/>
                <w:u w:val="single"/>
              </w:rPr>
            </w:pPr>
            <w:r w:rsidRPr="005640F8">
              <w:rPr>
                <w:rFonts w:eastAsiaTheme="majorEastAsia" w:cstheme="majorBidi"/>
                <w:color w:val="0F0D29" w:themeColor="text1"/>
                <w:sz w:val="36"/>
                <w:szCs w:val="26"/>
                <w:u w:val="single"/>
              </w:rPr>
              <w:lastRenderedPageBreak/>
              <w:t>Data Exploration</w:t>
            </w:r>
          </w:p>
          <w:p w14:paraId="3AC14303" w14:textId="25BEE207" w:rsidR="00D60F02" w:rsidRDefault="001B3C28" w:rsidP="009224A5">
            <w:pPr>
              <w:rPr>
                <w:rFonts w:eastAsiaTheme="majorEastAsia" w:cstheme="majorBidi"/>
                <w:b w:val="0"/>
                <w:sz w:val="22"/>
              </w:rPr>
            </w:pPr>
            <w:r w:rsidRPr="001B3C28">
              <w:rPr>
                <w:rFonts w:eastAsiaTheme="majorEastAsia" w:cstheme="majorBidi"/>
                <w:b w:val="0"/>
                <w:sz w:val="22"/>
              </w:rPr>
              <w:t>The data consists of user tags</w:t>
            </w:r>
            <w:proofErr w:type="gramStart"/>
            <w:r w:rsidRPr="001B3C28">
              <w:rPr>
                <w:rFonts w:eastAsiaTheme="majorEastAsia" w:cstheme="majorBidi"/>
                <w:b w:val="0"/>
                <w:sz w:val="22"/>
              </w:rPr>
              <w:t>,  artists</w:t>
            </w:r>
            <w:proofErr w:type="gramEnd"/>
            <w:r w:rsidRPr="001B3C28">
              <w:rPr>
                <w:rFonts w:eastAsiaTheme="majorEastAsia" w:cstheme="majorBidi"/>
                <w:b w:val="0"/>
                <w:sz w:val="22"/>
              </w:rPr>
              <w:t xml:space="preserve"> list etc. Looking at the data we found the below things</w:t>
            </w:r>
            <w:r>
              <w:rPr>
                <w:rFonts w:eastAsiaTheme="majorEastAsia" w:cstheme="majorBidi"/>
                <w:b w:val="0"/>
                <w:sz w:val="22"/>
              </w:rPr>
              <w:t>.</w:t>
            </w:r>
          </w:p>
          <w:p w14:paraId="26F1E3D6" w14:textId="28BE528C" w:rsidR="001B3C28" w:rsidRDefault="001B3C28" w:rsidP="009224A5">
            <w:pPr>
              <w:rPr>
                <w:rFonts w:eastAsiaTheme="majorEastAsia" w:cstheme="majorBidi"/>
                <w:b w:val="0"/>
                <w:sz w:val="22"/>
              </w:rPr>
            </w:pPr>
          </w:p>
          <w:p w14:paraId="28719B7A" w14:textId="77777777" w:rsidR="001B3C28" w:rsidRPr="001B3C28" w:rsidRDefault="001B3C28" w:rsidP="009224A5">
            <w:pPr>
              <w:rPr>
                <w:rFonts w:eastAsiaTheme="majorEastAsia" w:cstheme="majorBidi"/>
                <w:b w:val="0"/>
                <w:sz w:val="22"/>
              </w:rPr>
            </w:pPr>
          </w:p>
          <w:p w14:paraId="35A43195" w14:textId="74775F3E" w:rsidR="00D60F02" w:rsidRPr="00D60F02" w:rsidRDefault="00D60F02" w:rsidP="009224A5">
            <w:pPr>
              <w:rPr>
                <w:u w:val="single"/>
              </w:rPr>
            </w:pPr>
            <w:r w:rsidRPr="00D60F02">
              <w:rPr>
                <w:u w:val="single"/>
              </w:rPr>
              <w:t>Most popular artists</w:t>
            </w:r>
          </w:p>
          <w:p w14:paraId="47D645C9" w14:textId="2261B0D9" w:rsidR="00D60F02" w:rsidRPr="00D60F02" w:rsidRDefault="00D60F02" w:rsidP="009224A5">
            <w:pPr>
              <w:rPr>
                <w:rFonts w:eastAsiaTheme="majorEastAsia" w:cstheme="majorBidi"/>
                <w:b w:val="0"/>
                <w:sz w:val="22"/>
              </w:rPr>
            </w:pPr>
            <w:r w:rsidRPr="00D60F02">
              <w:rPr>
                <w:rFonts w:eastAsiaTheme="majorEastAsia" w:cstheme="majorBidi"/>
                <w:b w:val="0"/>
                <w:sz w:val="22"/>
              </w:rPr>
              <w:t xml:space="preserve">We ran search </w:t>
            </w:r>
            <w:r>
              <w:rPr>
                <w:rFonts w:eastAsiaTheme="majorEastAsia" w:cstheme="majorBidi"/>
                <w:b w:val="0"/>
                <w:sz w:val="22"/>
              </w:rPr>
              <w:t xml:space="preserve">to find the top artists </w:t>
            </w:r>
            <w:r w:rsidR="001B3C28">
              <w:rPr>
                <w:rFonts w:eastAsiaTheme="majorEastAsia" w:cstheme="majorBidi"/>
                <w:b w:val="0"/>
                <w:sz w:val="22"/>
              </w:rPr>
              <w:t>and founds Lady Gaga, BS, Rihanna as the most popular artists.</w:t>
            </w:r>
          </w:p>
          <w:p w14:paraId="0DC080FA" w14:textId="77777777" w:rsidR="00D60F02" w:rsidRPr="00D60F02" w:rsidRDefault="00D60F02" w:rsidP="00D60F02">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FF79C6"/>
                <w:sz w:val="20"/>
                <w:szCs w:val="20"/>
              </w:rPr>
            </w:pPr>
            <w:r w:rsidRPr="00D60F02">
              <w:rPr>
                <w:rFonts w:ascii="Lucida Console" w:eastAsia="Times New Roman" w:hAnsi="Lucida Console" w:cs="Courier New"/>
                <w:b w:val="0"/>
                <w:color w:val="FF79C6"/>
                <w:sz w:val="20"/>
                <w:szCs w:val="20"/>
              </w:rPr>
              <w:t>&gt; head(</w:t>
            </w:r>
            <w:proofErr w:type="spellStart"/>
            <w:r w:rsidRPr="00D60F02">
              <w:rPr>
                <w:rFonts w:ascii="Lucida Console" w:eastAsia="Times New Roman" w:hAnsi="Lucida Console" w:cs="Courier New"/>
                <w:b w:val="0"/>
                <w:color w:val="FF79C6"/>
                <w:sz w:val="20"/>
                <w:szCs w:val="20"/>
              </w:rPr>
              <w:t>popular_artists</w:t>
            </w:r>
            <w:proofErr w:type="spellEnd"/>
            <w:r w:rsidRPr="00D60F02">
              <w:rPr>
                <w:rFonts w:ascii="Lucida Console" w:eastAsia="Times New Roman" w:hAnsi="Lucida Console" w:cs="Courier New"/>
                <w:b w:val="0"/>
                <w:color w:val="FF79C6"/>
                <w:sz w:val="20"/>
                <w:szCs w:val="20"/>
              </w:rPr>
              <w:t>)</w:t>
            </w:r>
          </w:p>
          <w:p w14:paraId="2D20ADE5" w14:textId="77777777" w:rsidR="00D60F02" w:rsidRPr="00D60F02" w:rsidRDefault="00D60F02" w:rsidP="00D60F02">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F8F8F2"/>
                <w:sz w:val="20"/>
                <w:szCs w:val="20"/>
                <w:bdr w:val="none" w:sz="0" w:space="0" w:color="auto" w:frame="1"/>
              </w:rPr>
            </w:pPr>
            <w:r w:rsidRPr="00D60F02">
              <w:rPr>
                <w:rFonts w:ascii="Lucida Console" w:eastAsia="Times New Roman" w:hAnsi="Lucida Console" w:cs="Courier New"/>
                <w:b w:val="0"/>
                <w:color w:val="F8F8F2"/>
                <w:sz w:val="20"/>
                <w:szCs w:val="20"/>
                <w:bdr w:val="none" w:sz="0" w:space="0" w:color="auto" w:frame="1"/>
              </w:rPr>
              <w:t xml:space="preserve"># A </w:t>
            </w:r>
            <w:proofErr w:type="spellStart"/>
            <w:r w:rsidRPr="00D60F02">
              <w:rPr>
                <w:rFonts w:ascii="Lucida Console" w:eastAsia="Times New Roman" w:hAnsi="Lucida Console" w:cs="Courier New"/>
                <w:b w:val="0"/>
                <w:color w:val="F8F8F2"/>
                <w:sz w:val="20"/>
                <w:szCs w:val="20"/>
                <w:bdr w:val="none" w:sz="0" w:space="0" w:color="auto" w:frame="1"/>
              </w:rPr>
              <w:t>tibble</w:t>
            </w:r>
            <w:proofErr w:type="spellEnd"/>
            <w:r w:rsidRPr="00D60F02">
              <w:rPr>
                <w:rFonts w:ascii="Lucida Console" w:eastAsia="Times New Roman" w:hAnsi="Lucida Console" w:cs="Courier New"/>
                <w:b w:val="0"/>
                <w:color w:val="F8F8F2"/>
                <w:sz w:val="20"/>
                <w:szCs w:val="20"/>
                <w:bdr w:val="none" w:sz="0" w:space="0" w:color="auto" w:frame="1"/>
              </w:rPr>
              <w:t>: 6 x 2</w:t>
            </w:r>
          </w:p>
          <w:p w14:paraId="59BBF113" w14:textId="77777777" w:rsidR="00D60F02" w:rsidRPr="00D60F02" w:rsidRDefault="00D60F02" w:rsidP="00D60F02">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F8F8F2"/>
                <w:sz w:val="20"/>
                <w:szCs w:val="20"/>
                <w:bdr w:val="none" w:sz="0" w:space="0" w:color="auto" w:frame="1"/>
              </w:rPr>
            </w:pPr>
            <w:r w:rsidRPr="00D60F02">
              <w:rPr>
                <w:rFonts w:ascii="Lucida Console" w:eastAsia="Times New Roman" w:hAnsi="Lucida Console" w:cs="Courier New"/>
                <w:b w:val="0"/>
                <w:color w:val="F8F8F2"/>
                <w:sz w:val="20"/>
                <w:szCs w:val="20"/>
                <w:bdr w:val="none" w:sz="0" w:space="0" w:color="auto" w:frame="1"/>
              </w:rPr>
              <w:t># Groups:   name [6]</w:t>
            </w:r>
          </w:p>
          <w:p w14:paraId="1A1C394D" w14:textId="77777777" w:rsidR="00D60F02" w:rsidRPr="00D60F02" w:rsidRDefault="00D60F02" w:rsidP="00D60F02">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F8F8F2"/>
                <w:sz w:val="20"/>
                <w:szCs w:val="20"/>
                <w:bdr w:val="none" w:sz="0" w:space="0" w:color="auto" w:frame="1"/>
              </w:rPr>
            </w:pPr>
            <w:r w:rsidRPr="00D60F02">
              <w:rPr>
                <w:rFonts w:ascii="Lucida Console" w:eastAsia="Times New Roman" w:hAnsi="Lucida Console" w:cs="Courier New"/>
                <w:b w:val="0"/>
                <w:color w:val="F8F8F2"/>
                <w:sz w:val="20"/>
                <w:szCs w:val="20"/>
                <w:bdr w:val="none" w:sz="0" w:space="0" w:color="auto" w:frame="1"/>
              </w:rPr>
              <w:t xml:space="preserve">  name               n</w:t>
            </w:r>
          </w:p>
          <w:p w14:paraId="47CEF8D1" w14:textId="77777777" w:rsidR="00D60F02" w:rsidRPr="00D60F02" w:rsidRDefault="00D60F02" w:rsidP="00D60F02">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F8F8F2"/>
                <w:sz w:val="20"/>
                <w:szCs w:val="20"/>
                <w:bdr w:val="none" w:sz="0" w:space="0" w:color="auto" w:frame="1"/>
              </w:rPr>
            </w:pPr>
            <w:r w:rsidRPr="00D60F02">
              <w:rPr>
                <w:rFonts w:ascii="Lucida Console" w:eastAsia="Times New Roman" w:hAnsi="Lucida Console" w:cs="Courier New"/>
                <w:b w:val="0"/>
                <w:color w:val="F8F8F2"/>
                <w:sz w:val="20"/>
                <w:szCs w:val="20"/>
                <w:bdr w:val="none" w:sz="0" w:space="0" w:color="auto" w:frame="1"/>
              </w:rPr>
              <w:t xml:space="preserve">  </w:t>
            </w:r>
            <w:r w:rsidRPr="00D60F02">
              <w:rPr>
                <w:rFonts w:ascii="Lucida Console" w:eastAsia="Times New Roman" w:hAnsi="Lucida Console" w:cs="Courier New"/>
                <w:b w:val="0"/>
                <w:i/>
                <w:iCs/>
                <w:color w:val="F8F8F2"/>
                <w:sz w:val="20"/>
                <w:szCs w:val="20"/>
                <w:bdr w:val="none" w:sz="0" w:space="0" w:color="auto" w:frame="1"/>
              </w:rPr>
              <w:t>&lt;</w:t>
            </w:r>
            <w:proofErr w:type="spellStart"/>
            <w:r w:rsidRPr="00D60F02">
              <w:rPr>
                <w:rFonts w:ascii="Lucida Console" w:eastAsia="Times New Roman" w:hAnsi="Lucida Console" w:cs="Courier New"/>
                <w:b w:val="0"/>
                <w:i/>
                <w:iCs/>
                <w:color w:val="F8F8F2"/>
                <w:sz w:val="20"/>
                <w:szCs w:val="20"/>
                <w:bdr w:val="none" w:sz="0" w:space="0" w:color="auto" w:frame="1"/>
              </w:rPr>
              <w:t>chr</w:t>
            </w:r>
            <w:proofErr w:type="spellEnd"/>
            <w:r w:rsidRPr="00D60F02">
              <w:rPr>
                <w:rFonts w:ascii="Lucida Console" w:eastAsia="Times New Roman" w:hAnsi="Lucida Console" w:cs="Courier New"/>
                <w:b w:val="0"/>
                <w:i/>
                <w:iCs/>
                <w:color w:val="F8F8F2"/>
                <w:sz w:val="20"/>
                <w:szCs w:val="20"/>
                <w:bdr w:val="none" w:sz="0" w:space="0" w:color="auto" w:frame="1"/>
              </w:rPr>
              <w:t>&gt;</w:t>
            </w:r>
            <w:r w:rsidRPr="00D60F02">
              <w:rPr>
                <w:rFonts w:ascii="Lucida Console" w:eastAsia="Times New Roman" w:hAnsi="Lucida Console" w:cs="Courier New"/>
                <w:b w:val="0"/>
                <w:color w:val="F8F8F2"/>
                <w:sz w:val="20"/>
                <w:szCs w:val="20"/>
                <w:bdr w:val="none" w:sz="0" w:space="0" w:color="auto" w:frame="1"/>
              </w:rPr>
              <w:t xml:space="preserve">          </w:t>
            </w:r>
            <w:r w:rsidRPr="00D60F02">
              <w:rPr>
                <w:rFonts w:ascii="Lucida Console" w:eastAsia="Times New Roman" w:hAnsi="Lucida Console" w:cs="Courier New"/>
                <w:b w:val="0"/>
                <w:i/>
                <w:iCs/>
                <w:color w:val="F8F8F2"/>
                <w:sz w:val="20"/>
                <w:szCs w:val="20"/>
                <w:bdr w:val="none" w:sz="0" w:space="0" w:color="auto" w:frame="1"/>
              </w:rPr>
              <w:t>&lt;</w:t>
            </w:r>
            <w:proofErr w:type="spellStart"/>
            <w:r w:rsidRPr="00D60F02">
              <w:rPr>
                <w:rFonts w:ascii="Lucida Console" w:eastAsia="Times New Roman" w:hAnsi="Lucida Console" w:cs="Courier New"/>
                <w:b w:val="0"/>
                <w:i/>
                <w:iCs/>
                <w:color w:val="F8F8F2"/>
                <w:sz w:val="20"/>
                <w:szCs w:val="20"/>
                <w:bdr w:val="none" w:sz="0" w:space="0" w:color="auto" w:frame="1"/>
              </w:rPr>
              <w:t>int</w:t>
            </w:r>
            <w:proofErr w:type="spellEnd"/>
            <w:r w:rsidRPr="00D60F02">
              <w:rPr>
                <w:rFonts w:ascii="Lucida Console" w:eastAsia="Times New Roman" w:hAnsi="Lucida Console" w:cs="Courier New"/>
                <w:b w:val="0"/>
                <w:i/>
                <w:iCs/>
                <w:color w:val="F8F8F2"/>
                <w:sz w:val="20"/>
                <w:szCs w:val="20"/>
                <w:bdr w:val="none" w:sz="0" w:space="0" w:color="auto" w:frame="1"/>
              </w:rPr>
              <w:t>&gt;</w:t>
            </w:r>
          </w:p>
          <w:p w14:paraId="6A2C4C74" w14:textId="77777777" w:rsidR="00D60F02" w:rsidRPr="00D60F02" w:rsidRDefault="00D60F02" w:rsidP="00D60F02">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F8F8F2"/>
                <w:sz w:val="20"/>
                <w:szCs w:val="20"/>
                <w:bdr w:val="none" w:sz="0" w:space="0" w:color="auto" w:frame="1"/>
              </w:rPr>
            </w:pPr>
            <w:r w:rsidRPr="00D60F02">
              <w:rPr>
                <w:rFonts w:ascii="Lucida Console" w:eastAsia="Times New Roman" w:hAnsi="Lucida Console" w:cs="Courier New"/>
                <w:b w:val="0"/>
                <w:color w:val="F8F8F2"/>
                <w:sz w:val="20"/>
                <w:szCs w:val="20"/>
                <w:bdr w:val="none" w:sz="0" w:space="0" w:color="auto" w:frame="1"/>
              </w:rPr>
              <w:t>1 Lady Gaga        611</w:t>
            </w:r>
          </w:p>
          <w:p w14:paraId="407DF8E0" w14:textId="77777777" w:rsidR="00D60F02" w:rsidRPr="00D60F02" w:rsidRDefault="00D60F02" w:rsidP="00D60F02">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F8F8F2"/>
                <w:sz w:val="20"/>
                <w:szCs w:val="20"/>
                <w:bdr w:val="none" w:sz="0" w:space="0" w:color="auto" w:frame="1"/>
              </w:rPr>
            </w:pPr>
            <w:r w:rsidRPr="00D60F02">
              <w:rPr>
                <w:rFonts w:ascii="Lucida Console" w:eastAsia="Times New Roman" w:hAnsi="Lucida Console" w:cs="Courier New"/>
                <w:b w:val="0"/>
                <w:color w:val="F8F8F2"/>
                <w:sz w:val="20"/>
                <w:szCs w:val="20"/>
                <w:bdr w:val="none" w:sz="0" w:space="0" w:color="auto" w:frame="1"/>
              </w:rPr>
              <w:t>2 Britney Spears   522</w:t>
            </w:r>
          </w:p>
          <w:p w14:paraId="3BC17115" w14:textId="77777777" w:rsidR="00D60F02" w:rsidRPr="00D60F02" w:rsidRDefault="00D60F02" w:rsidP="00D60F02">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F8F8F2"/>
                <w:sz w:val="20"/>
                <w:szCs w:val="20"/>
                <w:bdr w:val="none" w:sz="0" w:space="0" w:color="auto" w:frame="1"/>
              </w:rPr>
            </w:pPr>
            <w:r w:rsidRPr="00D60F02">
              <w:rPr>
                <w:rFonts w:ascii="Lucida Console" w:eastAsia="Times New Roman" w:hAnsi="Lucida Console" w:cs="Courier New"/>
                <w:b w:val="0"/>
                <w:color w:val="F8F8F2"/>
                <w:sz w:val="20"/>
                <w:szCs w:val="20"/>
                <w:bdr w:val="none" w:sz="0" w:space="0" w:color="auto" w:frame="1"/>
              </w:rPr>
              <w:t>3 Rihanna          484</w:t>
            </w:r>
          </w:p>
          <w:p w14:paraId="071C05F4" w14:textId="77777777" w:rsidR="00D60F02" w:rsidRPr="00D60F02" w:rsidRDefault="00D60F02" w:rsidP="00D60F02">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F8F8F2"/>
                <w:sz w:val="20"/>
                <w:szCs w:val="20"/>
                <w:bdr w:val="none" w:sz="0" w:space="0" w:color="auto" w:frame="1"/>
              </w:rPr>
            </w:pPr>
            <w:r w:rsidRPr="00D60F02">
              <w:rPr>
                <w:rFonts w:ascii="Lucida Console" w:eastAsia="Times New Roman" w:hAnsi="Lucida Console" w:cs="Courier New"/>
                <w:b w:val="0"/>
                <w:color w:val="F8F8F2"/>
                <w:sz w:val="20"/>
                <w:szCs w:val="20"/>
                <w:bdr w:val="none" w:sz="0" w:space="0" w:color="auto" w:frame="1"/>
              </w:rPr>
              <w:t>4 The Beatles      480</w:t>
            </w:r>
          </w:p>
          <w:p w14:paraId="591D1484" w14:textId="77777777" w:rsidR="00D60F02" w:rsidRPr="00D60F02" w:rsidRDefault="00D60F02" w:rsidP="00D60F02">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F8F8F2"/>
                <w:sz w:val="20"/>
                <w:szCs w:val="20"/>
                <w:bdr w:val="none" w:sz="0" w:space="0" w:color="auto" w:frame="1"/>
              </w:rPr>
            </w:pPr>
            <w:r w:rsidRPr="00D60F02">
              <w:rPr>
                <w:rFonts w:ascii="Lucida Console" w:eastAsia="Times New Roman" w:hAnsi="Lucida Console" w:cs="Courier New"/>
                <w:b w:val="0"/>
                <w:color w:val="F8F8F2"/>
                <w:sz w:val="20"/>
                <w:szCs w:val="20"/>
                <w:bdr w:val="none" w:sz="0" w:space="0" w:color="auto" w:frame="1"/>
              </w:rPr>
              <w:t>5 Katy Perry       473</w:t>
            </w:r>
          </w:p>
          <w:p w14:paraId="4BA8F29B" w14:textId="77777777" w:rsidR="00D60F02" w:rsidRPr="00D60F02" w:rsidRDefault="00D60F02" w:rsidP="00D60F02">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F8F8F2"/>
                <w:sz w:val="20"/>
                <w:szCs w:val="20"/>
              </w:rPr>
            </w:pPr>
            <w:r w:rsidRPr="00D60F02">
              <w:rPr>
                <w:rFonts w:ascii="Lucida Console" w:eastAsia="Times New Roman" w:hAnsi="Lucida Console" w:cs="Courier New"/>
                <w:b w:val="0"/>
                <w:color w:val="F8F8F2"/>
                <w:sz w:val="20"/>
                <w:szCs w:val="20"/>
                <w:bdr w:val="none" w:sz="0" w:space="0" w:color="auto" w:frame="1"/>
              </w:rPr>
              <w:t>6 Madonna          429</w:t>
            </w:r>
          </w:p>
          <w:p w14:paraId="6B6B69C0" w14:textId="77777777" w:rsidR="00D60F02" w:rsidRPr="005640F8" w:rsidRDefault="00D60F02" w:rsidP="009224A5">
            <w:pPr>
              <w:rPr>
                <w:rFonts w:eastAsiaTheme="majorEastAsia" w:cstheme="majorBidi"/>
                <w:color w:val="0F0D29" w:themeColor="text1"/>
                <w:sz w:val="36"/>
                <w:szCs w:val="26"/>
                <w:u w:val="single"/>
              </w:rPr>
            </w:pPr>
          </w:p>
          <w:p w14:paraId="1F7769E9" w14:textId="30F14C94" w:rsidR="00190B08" w:rsidRDefault="00190B08" w:rsidP="009224A5"/>
          <w:p w14:paraId="34139BBD" w14:textId="414CE895" w:rsidR="00095673" w:rsidRPr="008E3487" w:rsidRDefault="008E3487" w:rsidP="009224A5">
            <w:pPr>
              <w:rPr>
                <w:u w:val="single"/>
              </w:rPr>
            </w:pPr>
            <w:r w:rsidRPr="008E3487">
              <w:rPr>
                <w:u w:val="single"/>
              </w:rPr>
              <w:t>Top music genres</w:t>
            </w:r>
          </w:p>
          <w:p w14:paraId="3E838627" w14:textId="74616C52" w:rsidR="008E3487" w:rsidRPr="008E3487" w:rsidRDefault="008E3487" w:rsidP="009224A5">
            <w:pPr>
              <w:rPr>
                <w:rFonts w:eastAsiaTheme="majorEastAsia" w:cstheme="majorBidi"/>
                <w:b w:val="0"/>
                <w:sz w:val="22"/>
              </w:rPr>
            </w:pPr>
            <w:r w:rsidRPr="008E3487">
              <w:rPr>
                <w:rFonts w:eastAsiaTheme="majorEastAsia" w:cstheme="majorBidi"/>
                <w:b w:val="0"/>
                <w:sz w:val="22"/>
              </w:rPr>
              <w:t xml:space="preserve">We did a </w:t>
            </w:r>
            <w:proofErr w:type="spellStart"/>
            <w:r w:rsidRPr="008E3487">
              <w:rPr>
                <w:rFonts w:eastAsiaTheme="majorEastAsia" w:cstheme="majorBidi"/>
                <w:b w:val="0"/>
                <w:sz w:val="22"/>
              </w:rPr>
              <w:t>wordcloud</w:t>
            </w:r>
            <w:proofErr w:type="spellEnd"/>
            <w:r w:rsidRPr="008E3487">
              <w:rPr>
                <w:rFonts w:eastAsiaTheme="majorEastAsia" w:cstheme="majorBidi"/>
                <w:b w:val="0"/>
                <w:sz w:val="22"/>
              </w:rPr>
              <w:t xml:space="preserve"> on the genres and  found the top genres were:</w:t>
            </w:r>
          </w:p>
          <w:p w14:paraId="58858218" w14:textId="2945E4F1" w:rsidR="008E3487" w:rsidRPr="008E3487" w:rsidRDefault="008E3487" w:rsidP="008E3487">
            <w:pPr>
              <w:pStyle w:val="ListParagraph"/>
              <w:numPr>
                <w:ilvl w:val="0"/>
                <w:numId w:val="3"/>
              </w:numPr>
              <w:rPr>
                <w:rFonts w:eastAsiaTheme="majorEastAsia" w:cstheme="majorBidi"/>
                <w:b w:val="0"/>
                <w:sz w:val="22"/>
              </w:rPr>
            </w:pPr>
            <w:r w:rsidRPr="008E3487">
              <w:rPr>
                <w:rFonts w:eastAsiaTheme="majorEastAsia" w:cstheme="majorBidi"/>
                <w:b w:val="0"/>
                <w:sz w:val="22"/>
              </w:rPr>
              <w:t>Rock</w:t>
            </w:r>
          </w:p>
          <w:p w14:paraId="3B7C22FA" w14:textId="62FCF27C" w:rsidR="008E3487" w:rsidRPr="008E3487" w:rsidRDefault="008E3487" w:rsidP="008E3487">
            <w:pPr>
              <w:pStyle w:val="ListParagraph"/>
              <w:numPr>
                <w:ilvl w:val="0"/>
                <w:numId w:val="3"/>
              </w:numPr>
              <w:rPr>
                <w:rFonts w:eastAsiaTheme="majorEastAsia" w:cstheme="majorBidi"/>
                <w:b w:val="0"/>
                <w:sz w:val="22"/>
              </w:rPr>
            </w:pPr>
            <w:r w:rsidRPr="008E3487">
              <w:rPr>
                <w:rFonts w:eastAsiaTheme="majorEastAsia" w:cstheme="majorBidi"/>
                <w:b w:val="0"/>
                <w:sz w:val="22"/>
              </w:rPr>
              <w:t>Alternative</w:t>
            </w:r>
          </w:p>
          <w:p w14:paraId="1F1B6267" w14:textId="0CCC9EB7" w:rsidR="008E3487" w:rsidRPr="008E3487" w:rsidRDefault="008E3487" w:rsidP="008E3487">
            <w:pPr>
              <w:pStyle w:val="ListParagraph"/>
              <w:numPr>
                <w:ilvl w:val="0"/>
                <w:numId w:val="3"/>
              </w:numPr>
              <w:rPr>
                <w:rFonts w:eastAsiaTheme="majorEastAsia" w:cstheme="majorBidi"/>
                <w:b w:val="0"/>
                <w:sz w:val="22"/>
              </w:rPr>
            </w:pPr>
            <w:r w:rsidRPr="008E3487">
              <w:rPr>
                <w:rFonts w:eastAsiaTheme="majorEastAsia" w:cstheme="majorBidi"/>
                <w:b w:val="0"/>
                <w:sz w:val="22"/>
              </w:rPr>
              <w:t>Pop</w:t>
            </w:r>
          </w:p>
          <w:p w14:paraId="625F3506" w14:textId="55D8A473" w:rsidR="008E3487" w:rsidRPr="008E3487" w:rsidRDefault="008E3487" w:rsidP="008E3487">
            <w:pPr>
              <w:pStyle w:val="ListParagraph"/>
              <w:numPr>
                <w:ilvl w:val="0"/>
                <w:numId w:val="3"/>
              </w:numPr>
              <w:rPr>
                <w:rFonts w:eastAsiaTheme="majorEastAsia" w:cstheme="majorBidi"/>
                <w:b w:val="0"/>
                <w:sz w:val="22"/>
              </w:rPr>
            </w:pPr>
            <w:r w:rsidRPr="008E3487">
              <w:rPr>
                <w:rFonts w:eastAsiaTheme="majorEastAsia" w:cstheme="majorBidi"/>
                <w:b w:val="0"/>
                <w:sz w:val="22"/>
              </w:rPr>
              <w:t>indie</w:t>
            </w:r>
          </w:p>
          <w:p w14:paraId="20497159" w14:textId="1C17E780" w:rsidR="00190B08" w:rsidRPr="007924CA" w:rsidRDefault="00095673" w:rsidP="005640F8">
            <w:pPr>
              <w:jc w:val="center"/>
            </w:pPr>
            <w:r>
              <w:object w:dxaOrig="7824" w:dyaOrig="6660" w14:anchorId="12A585BC">
                <v:shape id="_x0000_i1026" type="#_x0000_t75" style="width:325.5pt;height:280.5pt" o:ole="">
                  <v:imagedata r:id="rId13" o:title=""/>
                </v:shape>
                <o:OLEObject Type="Embed" ProgID="PBrush" ShapeID="_x0000_i1026" DrawAspect="Content" ObjectID="_1612879814" r:id="rId14"/>
              </w:object>
            </w:r>
          </w:p>
        </w:tc>
      </w:tr>
      <w:tr w:rsidR="009224A5" w:rsidRPr="007924CA" w14:paraId="5A79338F" w14:textId="77777777" w:rsidTr="009224A5">
        <w:trPr>
          <w:trHeight w:val="3546"/>
        </w:trPr>
        <w:tc>
          <w:tcPr>
            <w:tcW w:w="9756" w:type="dxa"/>
          </w:tcPr>
          <w:p w14:paraId="094295CB" w14:textId="77777777" w:rsidR="009224A5" w:rsidRPr="007924CA" w:rsidRDefault="009224A5" w:rsidP="009224A5"/>
        </w:tc>
      </w:tr>
    </w:tbl>
    <w:p w14:paraId="3DEEC669" w14:textId="77777777" w:rsidR="0087605E" w:rsidRPr="007924CA" w:rsidRDefault="0087605E" w:rsidP="00DF027C"/>
    <w:sectPr w:rsidR="0087605E" w:rsidRPr="007924CA" w:rsidSect="00DF027C">
      <w:headerReference w:type="default" r:id="rId15"/>
      <w:footerReference w:type="default" r:id="rId1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6B08DB" w14:textId="77777777" w:rsidR="0029530A" w:rsidRDefault="0029530A">
      <w:r>
        <w:separator/>
      </w:r>
    </w:p>
    <w:p w14:paraId="6E3F97BE" w14:textId="77777777" w:rsidR="0029530A" w:rsidRDefault="0029530A"/>
  </w:endnote>
  <w:endnote w:type="continuationSeparator" w:id="0">
    <w:p w14:paraId="489F939E" w14:textId="77777777" w:rsidR="0029530A" w:rsidRDefault="0029530A">
      <w:r>
        <w:continuationSeparator/>
      </w:r>
    </w:p>
    <w:p w14:paraId="2CEEF85B" w14:textId="77777777" w:rsidR="0029530A" w:rsidRDefault="002953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14:paraId="2903CBC8" w14:textId="1E0B6440" w:rsidR="00DF027C" w:rsidRDefault="00DF027C">
        <w:pPr>
          <w:pStyle w:val="Footer"/>
          <w:jc w:val="center"/>
        </w:pPr>
        <w:r>
          <w:fldChar w:fldCharType="begin"/>
        </w:r>
        <w:r>
          <w:instrText xml:space="preserve"> PAGE   \* MERGEFORMAT </w:instrText>
        </w:r>
        <w:r>
          <w:fldChar w:fldCharType="separate"/>
        </w:r>
        <w:r w:rsidR="00C45271">
          <w:rPr>
            <w:noProof/>
          </w:rPr>
          <w:t>2</w:t>
        </w:r>
        <w:r>
          <w:rPr>
            <w:noProof/>
          </w:rPr>
          <w:fldChar w:fldCharType="end"/>
        </w:r>
      </w:p>
    </w:sdtContent>
  </w:sdt>
  <w:p w14:paraId="0FB78278"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402C6C" w14:textId="77777777" w:rsidR="0029530A" w:rsidRDefault="0029530A">
      <w:r>
        <w:separator/>
      </w:r>
    </w:p>
    <w:p w14:paraId="7FF528A9" w14:textId="77777777" w:rsidR="0029530A" w:rsidRDefault="0029530A"/>
  </w:footnote>
  <w:footnote w:type="continuationSeparator" w:id="0">
    <w:p w14:paraId="76CDC9AC" w14:textId="77777777" w:rsidR="0029530A" w:rsidRDefault="0029530A">
      <w:r>
        <w:continuationSeparator/>
      </w:r>
    </w:p>
    <w:p w14:paraId="4FBEB103" w14:textId="77777777" w:rsidR="0029530A" w:rsidRDefault="0029530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3656B9AB" w14:textId="77777777" w:rsidTr="00D077E9">
      <w:trPr>
        <w:trHeight w:val="978"/>
      </w:trPr>
      <w:tc>
        <w:tcPr>
          <w:tcW w:w="9990" w:type="dxa"/>
          <w:tcBorders>
            <w:top w:val="nil"/>
            <w:left w:val="nil"/>
            <w:bottom w:val="single" w:sz="36" w:space="0" w:color="34ABA2" w:themeColor="accent3"/>
            <w:right w:val="nil"/>
          </w:tcBorders>
        </w:tcPr>
        <w:p w14:paraId="45FB0818" w14:textId="77777777" w:rsidR="00D077E9" w:rsidRDefault="00D077E9">
          <w:pPr>
            <w:pStyle w:val="Header"/>
          </w:pPr>
        </w:p>
      </w:tc>
    </w:tr>
  </w:tbl>
  <w:p w14:paraId="049F31CB"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0D362C"/>
    <w:multiLevelType w:val="hybridMultilevel"/>
    <w:tmpl w:val="E46C9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E10929"/>
    <w:multiLevelType w:val="hybridMultilevel"/>
    <w:tmpl w:val="380EF6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037D0D"/>
    <w:multiLevelType w:val="hybridMultilevel"/>
    <w:tmpl w:val="AFF83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BB2"/>
    <w:rsid w:val="0002482E"/>
    <w:rsid w:val="00050324"/>
    <w:rsid w:val="00081AF1"/>
    <w:rsid w:val="00095673"/>
    <w:rsid w:val="000A0150"/>
    <w:rsid w:val="000D079E"/>
    <w:rsid w:val="000D184C"/>
    <w:rsid w:val="000E63C9"/>
    <w:rsid w:val="00104782"/>
    <w:rsid w:val="00130E9D"/>
    <w:rsid w:val="00133A7C"/>
    <w:rsid w:val="00150A6D"/>
    <w:rsid w:val="001759D8"/>
    <w:rsid w:val="00185B35"/>
    <w:rsid w:val="00190B08"/>
    <w:rsid w:val="00194BD0"/>
    <w:rsid w:val="001A6CCA"/>
    <w:rsid w:val="001B3C28"/>
    <w:rsid w:val="001C045B"/>
    <w:rsid w:val="001C300C"/>
    <w:rsid w:val="001C3DE6"/>
    <w:rsid w:val="001E73B0"/>
    <w:rsid w:val="001F2BC8"/>
    <w:rsid w:val="001F5F6B"/>
    <w:rsid w:val="00243EBC"/>
    <w:rsid w:val="00246A35"/>
    <w:rsid w:val="002608A8"/>
    <w:rsid w:val="00262CEA"/>
    <w:rsid w:val="00284348"/>
    <w:rsid w:val="00285BB2"/>
    <w:rsid w:val="0029530A"/>
    <w:rsid w:val="002C1D37"/>
    <w:rsid w:val="002F137A"/>
    <w:rsid w:val="002F51F5"/>
    <w:rsid w:val="003034B6"/>
    <w:rsid w:val="00312137"/>
    <w:rsid w:val="00313B02"/>
    <w:rsid w:val="00321AE7"/>
    <w:rsid w:val="00330359"/>
    <w:rsid w:val="00332B60"/>
    <w:rsid w:val="0033762F"/>
    <w:rsid w:val="00366C7E"/>
    <w:rsid w:val="00384EA3"/>
    <w:rsid w:val="003A39A1"/>
    <w:rsid w:val="003A6104"/>
    <w:rsid w:val="003C2191"/>
    <w:rsid w:val="003D3863"/>
    <w:rsid w:val="004110DE"/>
    <w:rsid w:val="00430954"/>
    <w:rsid w:val="0044085A"/>
    <w:rsid w:val="004658A6"/>
    <w:rsid w:val="00493BDE"/>
    <w:rsid w:val="004B21A5"/>
    <w:rsid w:val="004C1385"/>
    <w:rsid w:val="004F1BBB"/>
    <w:rsid w:val="005037F0"/>
    <w:rsid w:val="00503A9B"/>
    <w:rsid w:val="00516A86"/>
    <w:rsid w:val="005275F6"/>
    <w:rsid w:val="0052775F"/>
    <w:rsid w:val="005302F7"/>
    <w:rsid w:val="005640F8"/>
    <w:rsid w:val="00572102"/>
    <w:rsid w:val="00583557"/>
    <w:rsid w:val="005913A8"/>
    <w:rsid w:val="00597000"/>
    <w:rsid w:val="005A295E"/>
    <w:rsid w:val="005B15E1"/>
    <w:rsid w:val="005C2FE2"/>
    <w:rsid w:val="005F1BB0"/>
    <w:rsid w:val="00640A97"/>
    <w:rsid w:val="00641C5B"/>
    <w:rsid w:val="006451A4"/>
    <w:rsid w:val="00646D14"/>
    <w:rsid w:val="00656C4D"/>
    <w:rsid w:val="006B62FA"/>
    <w:rsid w:val="006C23B1"/>
    <w:rsid w:val="006E5716"/>
    <w:rsid w:val="007235A9"/>
    <w:rsid w:val="007302B3"/>
    <w:rsid w:val="00730733"/>
    <w:rsid w:val="00730E3A"/>
    <w:rsid w:val="007366E4"/>
    <w:rsid w:val="00736AAF"/>
    <w:rsid w:val="007566A7"/>
    <w:rsid w:val="00765B2A"/>
    <w:rsid w:val="00783A34"/>
    <w:rsid w:val="007924CA"/>
    <w:rsid w:val="007C6B52"/>
    <w:rsid w:val="007D16C5"/>
    <w:rsid w:val="007F00E5"/>
    <w:rsid w:val="007F5355"/>
    <w:rsid w:val="008056FE"/>
    <w:rsid w:val="00815FD8"/>
    <w:rsid w:val="00862FE4"/>
    <w:rsid w:val="0086389A"/>
    <w:rsid w:val="0087605E"/>
    <w:rsid w:val="008818B0"/>
    <w:rsid w:val="008B077F"/>
    <w:rsid w:val="008B1DC5"/>
    <w:rsid w:val="008B1FEE"/>
    <w:rsid w:val="008B3DA8"/>
    <w:rsid w:val="008B78D9"/>
    <w:rsid w:val="008E3487"/>
    <w:rsid w:val="008F0418"/>
    <w:rsid w:val="00903C32"/>
    <w:rsid w:val="00905731"/>
    <w:rsid w:val="00916B16"/>
    <w:rsid w:val="009173B9"/>
    <w:rsid w:val="009224A5"/>
    <w:rsid w:val="00923D97"/>
    <w:rsid w:val="0093335D"/>
    <w:rsid w:val="0093613E"/>
    <w:rsid w:val="00943026"/>
    <w:rsid w:val="00966B81"/>
    <w:rsid w:val="00974758"/>
    <w:rsid w:val="009C7720"/>
    <w:rsid w:val="009F0381"/>
    <w:rsid w:val="00A11001"/>
    <w:rsid w:val="00A23AFA"/>
    <w:rsid w:val="00A31B3E"/>
    <w:rsid w:val="00A532F3"/>
    <w:rsid w:val="00A570E4"/>
    <w:rsid w:val="00A84728"/>
    <w:rsid w:val="00A8489E"/>
    <w:rsid w:val="00A85113"/>
    <w:rsid w:val="00A90395"/>
    <w:rsid w:val="00AC29F3"/>
    <w:rsid w:val="00B231E5"/>
    <w:rsid w:val="00B522D1"/>
    <w:rsid w:val="00B571FC"/>
    <w:rsid w:val="00B57816"/>
    <w:rsid w:val="00B743A5"/>
    <w:rsid w:val="00B81E37"/>
    <w:rsid w:val="00B82FA4"/>
    <w:rsid w:val="00B96C6E"/>
    <w:rsid w:val="00BC21F6"/>
    <w:rsid w:val="00BD6742"/>
    <w:rsid w:val="00BE52B1"/>
    <w:rsid w:val="00C02B87"/>
    <w:rsid w:val="00C312F0"/>
    <w:rsid w:val="00C4086D"/>
    <w:rsid w:val="00C45271"/>
    <w:rsid w:val="00C85063"/>
    <w:rsid w:val="00CA1896"/>
    <w:rsid w:val="00CB41DC"/>
    <w:rsid w:val="00CB5B28"/>
    <w:rsid w:val="00CD5363"/>
    <w:rsid w:val="00CD58F5"/>
    <w:rsid w:val="00CE43DA"/>
    <w:rsid w:val="00CF5371"/>
    <w:rsid w:val="00D0323A"/>
    <w:rsid w:val="00D0559F"/>
    <w:rsid w:val="00D077E9"/>
    <w:rsid w:val="00D13BCC"/>
    <w:rsid w:val="00D42CB7"/>
    <w:rsid w:val="00D5413D"/>
    <w:rsid w:val="00D570A9"/>
    <w:rsid w:val="00D60F02"/>
    <w:rsid w:val="00D70D02"/>
    <w:rsid w:val="00D770C7"/>
    <w:rsid w:val="00D86945"/>
    <w:rsid w:val="00D90290"/>
    <w:rsid w:val="00DD152F"/>
    <w:rsid w:val="00DE213F"/>
    <w:rsid w:val="00DF027C"/>
    <w:rsid w:val="00E00A32"/>
    <w:rsid w:val="00E01875"/>
    <w:rsid w:val="00E22ACD"/>
    <w:rsid w:val="00E27D6A"/>
    <w:rsid w:val="00E459F4"/>
    <w:rsid w:val="00E620B0"/>
    <w:rsid w:val="00E81B40"/>
    <w:rsid w:val="00E95F75"/>
    <w:rsid w:val="00ED386D"/>
    <w:rsid w:val="00EF555B"/>
    <w:rsid w:val="00F027BB"/>
    <w:rsid w:val="00F11DCF"/>
    <w:rsid w:val="00F162EA"/>
    <w:rsid w:val="00F20ABD"/>
    <w:rsid w:val="00F4471D"/>
    <w:rsid w:val="00F52D27"/>
    <w:rsid w:val="00F83527"/>
    <w:rsid w:val="00FD583F"/>
    <w:rsid w:val="00FD7488"/>
    <w:rsid w:val="00FF16B4"/>
    <w:rsid w:val="00FF5E2D"/>
    <w:rsid w:val="7E7C827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B412C"/>
  <w15:docId w15:val="{E0DE5CC1-DFB7-4E35-8D0A-549149CC5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E01875"/>
    <w:pPr>
      <w:ind w:left="720"/>
      <w:contextualSpacing/>
    </w:pPr>
  </w:style>
  <w:style w:type="table" w:styleId="PlainTable2">
    <w:name w:val="Plain Table 2"/>
    <w:basedOn w:val="TableNormal"/>
    <w:uiPriority w:val="42"/>
    <w:rsid w:val="00BE52B1"/>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paragraph" w:styleId="HTMLPreformatted">
    <w:name w:val="HTML Preformatted"/>
    <w:basedOn w:val="Normal"/>
    <w:link w:val="HTMLPreformattedChar"/>
    <w:uiPriority w:val="99"/>
    <w:semiHidden/>
    <w:unhideWhenUsed/>
    <w:rsid w:val="00D60F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rPr>
  </w:style>
  <w:style w:type="character" w:customStyle="1" w:styleId="HTMLPreformattedChar">
    <w:name w:val="HTML Preformatted Char"/>
    <w:basedOn w:val="DefaultParagraphFont"/>
    <w:link w:val="HTMLPreformatted"/>
    <w:uiPriority w:val="99"/>
    <w:semiHidden/>
    <w:rsid w:val="00D60F02"/>
    <w:rPr>
      <w:rFonts w:ascii="Courier New" w:eastAsia="Times New Roman" w:hAnsi="Courier New" w:cs="Courier New"/>
      <w:sz w:val="20"/>
      <w:szCs w:val="20"/>
    </w:rPr>
  </w:style>
  <w:style w:type="character" w:customStyle="1" w:styleId="gnkrckgcmsb">
    <w:name w:val="gnkrckgcmsb"/>
    <w:basedOn w:val="DefaultParagraphFont"/>
    <w:rsid w:val="00D60F02"/>
  </w:style>
  <w:style w:type="character" w:customStyle="1" w:styleId="gnkrckgcmrb">
    <w:name w:val="gnkrckgcmrb"/>
    <w:basedOn w:val="DefaultParagraphFont"/>
    <w:rsid w:val="00D60F02"/>
  </w:style>
  <w:style w:type="character" w:customStyle="1" w:styleId="gnkrckgcgsb">
    <w:name w:val="gnkrckgcgsb"/>
    <w:basedOn w:val="DefaultParagraphFont"/>
    <w:rsid w:val="00D60F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666424">
      <w:bodyDiv w:val="1"/>
      <w:marLeft w:val="0"/>
      <w:marRight w:val="0"/>
      <w:marTop w:val="0"/>
      <w:marBottom w:val="0"/>
      <w:divBdr>
        <w:top w:val="none" w:sz="0" w:space="0" w:color="auto"/>
        <w:left w:val="none" w:sz="0" w:space="0" w:color="auto"/>
        <w:bottom w:val="none" w:sz="0" w:space="0" w:color="auto"/>
        <w:right w:val="none" w:sz="0" w:space="0" w:color="auto"/>
      </w:divBdr>
    </w:div>
    <w:div w:id="876238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parihar\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3D3CD2F85EF4AF6AAB0AA156EBEFB90"/>
        <w:category>
          <w:name w:val="General"/>
          <w:gallery w:val="placeholder"/>
        </w:category>
        <w:types>
          <w:type w:val="bbPlcHdr"/>
        </w:types>
        <w:behaviors>
          <w:behavior w:val="content"/>
        </w:behaviors>
        <w:guid w:val="{C8BF5F9D-F0D3-474D-85D2-521A6984AB7A}"/>
      </w:docPartPr>
      <w:docPartBody>
        <w:p w:rsidR="00A33BFF" w:rsidRDefault="00B6485D">
          <w:pPr>
            <w:pStyle w:val="A3D3CD2F85EF4AF6AAB0AA156EBEFB9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February 26</w:t>
          </w:r>
          <w:r w:rsidRPr="00D86945">
            <w:rPr>
              <w:rStyle w:val="SubtitleChar"/>
              <w:b/>
            </w:rPr>
            <w:fldChar w:fldCharType="end"/>
          </w:r>
        </w:p>
      </w:docPartBody>
    </w:docPart>
    <w:docPart>
      <w:docPartPr>
        <w:name w:val="3CFA22B938954234807C0B6D4952DE1C"/>
        <w:category>
          <w:name w:val="General"/>
          <w:gallery w:val="placeholder"/>
        </w:category>
        <w:types>
          <w:type w:val="bbPlcHdr"/>
        </w:types>
        <w:behaviors>
          <w:behavior w:val="content"/>
        </w:behaviors>
        <w:guid w:val="{C934DC90-E766-403C-8151-2BCB4B4CE8D5}"/>
      </w:docPartPr>
      <w:docPartBody>
        <w:p w:rsidR="00A33BFF" w:rsidRDefault="00B6485D">
          <w:pPr>
            <w:pStyle w:val="3CFA22B938954234807C0B6D4952DE1C"/>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85D"/>
    <w:rsid w:val="007D35E6"/>
    <w:rsid w:val="008219DB"/>
    <w:rsid w:val="00A33BFF"/>
    <w:rsid w:val="00B6485D"/>
    <w:rsid w:val="00C63D36"/>
    <w:rsid w:val="00F556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A3D3CD2F85EF4AF6AAB0AA156EBEFB90">
    <w:name w:val="A3D3CD2F85EF4AF6AAB0AA156EBEFB90"/>
  </w:style>
  <w:style w:type="paragraph" w:customStyle="1" w:styleId="7CD3C899635A4A27A850B5612F7597A1">
    <w:name w:val="7CD3C899635A4A27A850B5612F7597A1"/>
  </w:style>
  <w:style w:type="paragraph" w:customStyle="1" w:styleId="59E4754C3EA745B493F8C25956460AF4">
    <w:name w:val="59E4754C3EA745B493F8C25956460AF4"/>
  </w:style>
  <w:style w:type="paragraph" w:customStyle="1" w:styleId="3CFA22B938954234807C0B6D4952DE1C">
    <w:name w:val="3CFA22B938954234807C0B6D4952DE1C"/>
  </w:style>
  <w:style w:type="paragraph" w:customStyle="1" w:styleId="65FB8517CEDB41A08849A240E747DBD4">
    <w:name w:val="65FB8517CEDB41A08849A240E747DBD4"/>
  </w:style>
  <w:style w:type="paragraph" w:customStyle="1" w:styleId="3298222999914F87B9F17248655C1DAF">
    <w:name w:val="3298222999914F87B9F17248655C1DAF"/>
  </w:style>
  <w:style w:type="paragraph" w:customStyle="1" w:styleId="AA64D199DED447C6A87A261B0375BCF5">
    <w:name w:val="AA64D199DED447C6A87A261B0375BCF5"/>
  </w:style>
  <w:style w:type="paragraph" w:customStyle="1" w:styleId="293415F8705849E99AE979371E947BBB">
    <w:name w:val="293415F8705849E99AE979371E947B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Caroline,Senija</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394</TotalTime>
  <Pages>8</Pages>
  <Words>785</Words>
  <Characters>4319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 Name</dc:creator>
  <cp:keywords/>
  <cp:lastModifiedBy>My Name</cp:lastModifiedBy>
  <cp:revision>78</cp:revision>
  <cp:lastPrinted>2006-08-01T17:47:00Z</cp:lastPrinted>
  <dcterms:created xsi:type="dcterms:W3CDTF">2019-02-26T08:54:00Z</dcterms:created>
  <dcterms:modified xsi:type="dcterms:W3CDTF">2019-02-28T16:24:00Z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